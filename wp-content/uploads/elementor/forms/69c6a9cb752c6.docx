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56"/>
        <w:gridCol w:w="3435"/>
        <w:gridCol w:w="3064"/>
        <w:gridCol w:w="2167"/>
        <w:gridCol w:w="744"/>
        <w:gridCol w:w="3698"/>
      </w:tblGrid>
      <w:tr w:rsidR="00605A5B" w:rsidRPr="001D6B23" w14:paraId="562F6AA7" w14:textId="77777777" w:rsidTr="004C3AFA">
        <w:trPr>
          <w:gridAfter w:val="1"/>
          <w:wAfter w:w="3698" w:type="dxa"/>
          <w:trHeight w:val="1843"/>
        </w:trPr>
        <w:tc>
          <w:tcPr>
            <w:tcW w:w="1056" w:type="dxa"/>
            <w:tcBorders>
              <w:bottom w:val="single" w:sz="18" w:space="0" w:color="648276" w:themeColor="accent5"/>
            </w:tcBorders>
          </w:tcPr>
          <w:p w14:paraId="3E64E058" w14:textId="77777777" w:rsidR="00605A5B" w:rsidRPr="001D6B23" w:rsidRDefault="00605A5B">
            <w:pPr>
              <w:rPr>
                <w:noProof/>
                <w:lang w:val="en-GB"/>
              </w:rPr>
            </w:pPr>
          </w:p>
        </w:tc>
        <w:tc>
          <w:tcPr>
            <w:tcW w:w="8666" w:type="dxa"/>
            <w:gridSpan w:val="3"/>
            <w:tcBorders>
              <w:bottom w:val="single" w:sz="18" w:space="0" w:color="648276" w:themeColor="accent5"/>
            </w:tcBorders>
          </w:tcPr>
          <w:p w14:paraId="6454E0DB" w14:textId="512CE6B0" w:rsidR="00605A5B" w:rsidRPr="00075056" w:rsidRDefault="00346E83" w:rsidP="00075056">
            <w:pPr>
              <w:pStyle w:val="Title"/>
              <w:jc w:val="center"/>
              <w:rPr>
                <w:noProof/>
                <w:sz w:val="72"/>
                <w:szCs w:val="72"/>
                <w:lang w:val="en-GB"/>
              </w:rPr>
            </w:pPr>
            <w:r w:rsidRPr="004C3AFA">
              <w:rPr>
                <w:noProof/>
                <w:sz w:val="72"/>
                <w:szCs w:val="72"/>
                <w:lang w:val="en-GB"/>
              </w:rPr>
              <w:t>Owen Nurse</w:t>
            </w:r>
          </w:p>
        </w:tc>
        <w:tc>
          <w:tcPr>
            <w:tcW w:w="744" w:type="dxa"/>
            <w:tcBorders>
              <w:bottom w:val="single" w:sz="18" w:space="0" w:color="648276" w:themeColor="accent5"/>
            </w:tcBorders>
          </w:tcPr>
          <w:p w14:paraId="274326AC" w14:textId="77777777" w:rsidR="00605A5B" w:rsidRPr="001D6B23" w:rsidRDefault="00605A5B">
            <w:pPr>
              <w:rPr>
                <w:noProof/>
                <w:lang w:val="en-GB"/>
              </w:rPr>
            </w:pPr>
          </w:p>
        </w:tc>
      </w:tr>
      <w:tr w:rsidR="00F4501B" w:rsidRPr="001D6B23" w14:paraId="09878C62" w14:textId="77777777" w:rsidTr="00E249B1">
        <w:trPr>
          <w:gridAfter w:val="1"/>
          <w:wAfter w:w="3698" w:type="dxa"/>
        </w:trPr>
        <w:tc>
          <w:tcPr>
            <w:tcW w:w="4491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741B5E29" w14:textId="77777777" w:rsidR="00F4501B" w:rsidRPr="001D6B23" w:rsidRDefault="00F4501B">
            <w:pPr>
              <w:rPr>
                <w:noProof/>
                <w:lang w:val="en-GB"/>
              </w:rPr>
            </w:pPr>
          </w:p>
        </w:tc>
        <w:tc>
          <w:tcPr>
            <w:tcW w:w="3064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58F82E66" w14:textId="77777777" w:rsidR="00F4501B" w:rsidRPr="001D6B23" w:rsidRDefault="00F4501B">
            <w:pPr>
              <w:rPr>
                <w:noProof/>
                <w:lang w:val="en-GB"/>
              </w:rPr>
            </w:pPr>
          </w:p>
        </w:tc>
        <w:tc>
          <w:tcPr>
            <w:tcW w:w="2911" w:type="dxa"/>
            <w:gridSpan w:val="2"/>
            <w:tcBorders>
              <w:top w:val="single" w:sz="18" w:space="0" w:color="648276" w:themeColor="accent5"/>
            </w:tcBorders>
          </w:tcPr>
          <w:p w14:paraId="4418E149" w14:textId="77777777" w:rsidR="00F4501B" w:rsidRPr="001D6B23" w:rsidRDefault="00F4501B">
            <w:pPr>
              <w:rPr>
                <w:noProof/>
                <w:lang w:val="en-GB"/>
              </w:rPr>
            </w:pPr>
          </w:p>
        </w:tc>
      </w:tr>
      <w:tr w:rsidR="00605A5B" w:rsidRPr="001D6B23" w14:paraId="02249074" w14:textId="77777777" w:rsidTr="00E249B1">
        <w:trPr>
          <w:gridAfter w:val="1"/>
          <w:wAfter w:w="3698" w:type="dxa"/>
          <w:trHeight w:val="2057"/>
        </w:trPr>
        <w:tc>
          <w:tcPr>
            <w:tcW w:w="4491" w:type="dxa"/>
            <w:gridSpan w:val="2"/>
            <w:tcBorders>
              <w:right w:val="single" w:sz="18" w:space="0" w:color="648276" w:themeColor="accent5"/>
            </w:tcBorders>
          </w:tcPr>
          <w:p w14:paraId="30213D6E" w14:textId="77777777" w:rsidR="00605A5B" w:rsidRPr="001D6B23" w:rsidRDefault="00440779" w:rsidP="00DC1C2C">
            <w:pPr>
              <w:pStyle w:val="Heading1"/>
              <w:jc w:val="left"/>
              <w:rPr>
                <w:noProof/>
                <w:lang w:val="en-GB"/>
              </w:rPr>
            </w:pPr>
            <w:sdt>
              <w:sdtPr>
                <w:rPr>
                  <w:noProof/>
                  <w:lang w:val="en-GB"/>
                </w:rPr>
                <w:id w:val="1604447469"/>
                <w:placeholder>
                  <w:docPart w:val="561D611CAE10492EB37A4340BDC3ACCF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1D6B23">
                  <w:rPr>
                    <w:noProof/>
                    <w:lang w:val="en-GB" w:bidi="en-GB"/>
                  </w:rPr>
                  <w:t>Contact</w:t>
                </w:r>
              </w:sdtContent>
            </w:sdt>
          </w:p>
          <w:p w14:paraId="255FBDFC" w14:textId="3568A925" w:rsidR="00C1095A" w:rsidRPr="001D6B23" w:rsidRDefault="001A3F05" w:rsidP="001A3F05">
            <w:pPr>
              <w:pStyle w:val="TextLeft"/>
              <w:jc w:val="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5B7B97A2" wp14:editId="1C41F0E4">
                  <wp:extent cx="177800" cy="177800"/>
                  <wp:effectExtent l="0" t="0" r="0" b="0"/>
                  <wp:docPr id="578252774" name="Graphic 3" descr="Earth Globe - Asia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252774" name="Graphic 578252774" descr="Earth Globe - Asia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GB"/>
              </w:rPr>
              <w:t xml:space="preserve"> Luton</w:t>
            </w:r>
          </w:p>
          <w:p w14:paraId="65083287" w14:textId="2E42F3E8" w:rsidR="00C1095A" w:rsidRPr="001D6B23" w:rsidRDefault="00113C25" w:rsidP="00CC419D">
            <w:pPr>
              <w:pStyle w:val="TextLeft"/>
              <w:jc w:val="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0F37CA7" wp14:editId="44784581">
                  <wp:extent cx="146050" cy="146050"/>
                  <wp:effectExtent l="0" t="0" r="6350" b="6350"/>
                  <wp:docPr id="68462461" name="Graphic 1" descr="Receiv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62461" name="Graphic 68462461" descr="Receiver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C419D">
              <w:rPr>
                <w:noProof/>
                <w:lang w:val="en-GB"/>
              </w:rPr>
              <w:t xml:space="preserve"> </w:t>
            </w:r>
            <w:r w:rsidR="00CC419D" w:rsidRPr="00CC419D">
              <w:rPr>
                <w:noProof/>
                <w:lang w:val="en-GB"/>
              </w:rPr>
              <w:t>07984188114</w:t>
            </w:r>
          </w:p>
          <w:p w14:paraId="068757E9" w14:textId="219231A1" w:rsidR="00C1095A" w:rsidRPr="001D6B23" w:rsidRDefault="00F06F56" w:rsidP="00CC419D">
            <w:pPr>
              <w:pStyle w:val="TextLeft"/>
              <w:jc w:val="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B147D92" wp14:editId="0C3D2A73">
                  <wp:extent cx="203200" cy="203200"/>
                  <wp:effectExtent l="0" t="0" r="6350" b="6350"/>
                  <wp:docPr id="1809712680" name="Graphic 5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712680" name="Graphic 1809712680" descr="Envelope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97DDE">
              <w:rPr>
                <w:noProof/>
                <w:lang w:val="en-GB"/>
              </w:rPr>
              <w:t xml:space="preserve"> </w:t>
            </w:r>
            <w:r w:rsidR="00CC419D" w:rsidRPr="00CC419D">
              <w:rPr>
                <w:noProof/>
                <w:lang w:val="en-GB"/>
              </w:rPr>
              <w:t>owenwrn@gmail.com</w:t>
            </w:r>
          </w:p>
          <w:p w14:paraId="300A79DB" w14:textId="6389E86E" w:rsidR="00CC419D" w:rsidRPr="00CC419D" w:rsidRDefault="008C46BB" w:rsidP="00CC419D">
            <w:pPr>
              <w:pStyle w:val="TextLeft"/>
              <w:jc w:val="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4E5F1FBA" wp14:editId="2C03A8C2">
                  <wp:extent cx="209550" cy="209550"/>
                  <wp:effectExtent l="0" t="0" r="0" b="0"/>
                  <wp:docPr id="1975452644" name="Graphic 4" descr="Lin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452644" name="Graphic 1975452644" descr="Link with solid fill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GB"/>
              </w:rPr>
              <w:t xml:space="preserve"> </w:t>
            </w:r>
            <w:r w:rsidR="00CC419D" w:rsidRPr="00CC419D">
              <w:rPr>
                <w:noProof/>
                <w:lang w:val="en-GB"/>
              </w:rPr>
              <w:t>https://www.linkedin.com/in/owen-nurse-697aa4234/</w:t>
            </w:r>
          </w:p>
          <w:p w14:paraId="1CF19563" w14:textId="1431FACC" w:rsidR="00CC419D" w:rsidRDefault="00F06F56" w:rsidP="00CC419D">
            <w:pPr>
              <w:pStyle w:val="TextLeft"/>
              <w:jc w:val="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2AFC8FAE" wp14:editId="3620D1D1">
                  <wp:extent cx="209550" cy="209550"/>
                  <wp:effectExtent l="0" t="0" r="0" b="0"/>
                  <wp:docPr id="98498488" name="Graphic 4" descr="Lin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452644" name="Graphic 1975452644" descr="Link with solid fill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GB"/>
              </w:rPr>
              <w:t xml:space="preserve"> </w:t>
            </w:r>
            <w:hyperlink r:id="rId18" w:history="1">
              <w:r w:rsidR="00AD5E1D" w:rsidRPr="0005433D">
                <w:rPr>
                  <w:rStyle w:val="Hyperlink"/>
                  <w:noProof/>
                  <w:color w:val="auto"/>
                  <w:lang w:val="en-GB"/>
                </w:rPr>
                <w:t>https://owenwrn.my.canva.site/</w:t>
              </w:r>
            </w:hyperlink>
          </w:p>
          <w:p w14:paraId="7C7C46C5" w14:textId="77777777" w:rsidR="00AD5E1D" w:rsidRPr="00AD5E1D" w:rsidRDefault="00AD5E1D" w:rsidP="00AD5E1D">
            <w:pPr>
              <w:rPr>
                <w:lang w:val="en-GB"/>
              </w:rPr>
            </w:pPr>
          </w:p>
          <w:p w14:paraId="11444A95" w14:textId="32DBA82A" w:rsidR="00605A5B" w:rsidRPr="001D6B23" w:rsidRDefault="00605A5B" w:rsidP="00CC419D">
            <w:pPr>
              <w:pStyle w:val="TextLeft"/>
              <w:rPr>
                <w:noProof/>
                <w:lang w:val="en-GB"/>
              </w:rPr>
            </w:pPr>
          </w:p>
        </w:tc>
        <w:tc>
          <w:tcPr>
            <w:tcW w:w="5975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3EDEDCE" w14:textId="77777777" w:rsidR="00605A5B" w:rsidRPr="001D6B23" w:rsidRDefault="00440779" w:rsidP="00605A5B">
            <w:pPr>
              <w:pStyle w:val="Heading2"/>
              <w:rPr>
                <w:noProof/>
                <w:lang w:val="en-GB"/>
              </w:rPr>
            </w:pPr>
            <w:sdt>
              <w:sdtPr>
                <w:rPr>
                  <w:noProof/>
                  <w:lang w:val="en-GB"/>
                </w:rPr>
                <w:id w:val="-651833632"/>
                <w:placeholder>
                  <w:docPart w:val="AB9D169CE81D4BA0B6C1843EC283AA9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1D6B23">
                  <w:rPr>
                    <w:noProof/>
                    <w:lang w:val="en-GB" w:bidi="en-GB"/>
                  </w:rPr>
                  <w:t>Objective</w:t>
                </w:r>
              </w:sdtContent>
            </w:sdt>
          </w:p>
          <w:p w14:paraId="2766656E" w14:textId="0C2C5048" w:rsidR="00605A5B" w:rsidRPr="000D1868" w:rsidRDefault="008C46BB" w:rsidP="00346E83">
            <w:pPr>
              <w:pStyle w:val="TextRight"/>
              <w:rPr>
                <w:noProof/>
                <w:sz w:val="24"/>
                <w:lang w:val="en-GB"/>
              </w:rPr>
            </w:pPr>
            <w:r w:rsidRPr="000D1868">
              <w:rPr>
                <w:noProof/>
                <w:sz w:val="24"/>
                <w:lang w:val="en-GB"/>
              </w:rPr>
              <w:t>D</w:t>
            </w:r>
            <w:r w:rsidR="00346E83" w:rsidRPr="000D1868">
              <w:rPr>
                <w:noProof/>
                <w:sz w:val="24"/>
                <w:lang w:val="en-GB"/>
              </w:rPr>
              <w:t xml:space="preserve">iligent, motivated </w:t>
            </w:r>
            <w:r w:rsidR="00C811C9">
              <w:rPr>
                <w:noProof/>
                <w:sz w:val="24"/>
                <w:lang w:val="en-GB"/>
              </w:rPr>
              <w:t xml:space="preserve">Unreal and </w:t>
            </w:r>
            <w:r w:rsidR="008162A6">
              <w:rPr>
                <w:noProof/>
                <w:sz w:val="24"/>
                <w:lang w:val="en-GB"/>
              </w:rPr>
              <w:t xml:space="preserve">C++ </w:t>
            </w:r>
            <w:r w:rsidR="00346E83" w:rsidRPr="000D1868">
              <w:rPr>
                <w:noProof/>
                <w:sz w:val="24"/>
                <w:lang w:val="en-GB"/>
              </w:rPr>
              <w:t xml:space="preserve">software developer with experience in the processes of development, design, testing and architecture. </w:t>
            </w:r>
            <w:r w:rsidR="00335DF7">
              <w:rPr>
                <w:noProof/>
                <w:sz w:val="24"/>
                <w:lang w:val="en-GB"/>
              </w:rPr>
              <w:t>Unity</w:t>
            </w:r>
            <w:r w:rsidR="00A00536">
              <w:rPr>
                <w:noProof/>
                <w:sz w:val="24"/>
                <w:lang w:val="en-GB"/>
              </w:rPr>
              <w:t xml:space="preserve">, </w:t>
            </w:r>
            <w:r w:rsidR="00346E83" w:rsidRPr="000D1868">
              <w:rPr>
                <w:noProof/>
                <w:sz w:val="24"/>
                <w:lang w:val="en-GB"/>
              </w:rPr>
              <w:t xml:space="preserve">C#, </w:t>
            </w:r>
            <w:r w:rsidR="00A00536">
              <w:rPr>
                <w:noProof/>
                <w:sz w:val="24"/>
                <w:lang w:val="en-GB"/>
              </w:rPr>
              <w:t>and</w:t>
            </w:r>
            <w:r w:rsidR="00784408">
              <w:rPr>
                <w:noProof/>
                <w:sz w:val="24"/>
                <w:lang w:val="en-GB"/>
              </w:rPr>
              <w:t xml:space="preserve"> Python</w:t>
            </w:r>
            <w:r w:rsidR="00346E83" w:rsidRPr="000D1868">
              <w:rPr>
                <w:noProof/>
                <w:sz w:val="24"/>
                <w:lang w:val="en-GB"/>
              </w:rPr>
              <w:t xml:space="preserve"> programming with a </w:t>
            </w:r>
            <w:r w:rsidR="00E67030" w:rsidRPr="000D1868">
              <w:rPr>
                <w:noProof/>
                <w:sz w:val="24"/>
                <w:lang w:val="en-GB"/>
              </w:rPr>
              <w:t>strong background in object oriented design and technical solution development. Demonstrated experience in finding creative solutions to improve user engagement</w:t>
            </w:r>
            <w:r w:rsidR="00C6480E" w:rsidRPr="000D1868">
              <w:rPr>
                <w:noProof/>
                <w:sz w:val="24"/>
                <w:lang w:val="en-GB"/>
              </w:rPr>
              <w:t>,</w:t>
            </w:r>
            <w:r w:rsidR="00E67030" w:rsidRPr="000D1868">
              <w:rPr>
                <w:noProof/>
                <w:sz w:val="24"/>
                <w:lang w:val="en-GB"/>
              </w:rPr>
              <w:t xml:space="preserve"> efficiency</w:t>
            </w:r>
            <w:r w:rsidR="00C6480E" w:rsidRPr="000D1868">
              <w:rPr>
                <w:noProof/>
                <w:sz w:val="24"/>
                <w:lang w:val="en-GB"/>
              </w:rPr>
              <w:t xml:space="preserve"> and </w:t>
            </w:r>
            <w:r w:rsidR="00CB7226" w:rsidRPr="000D1868">
              <w:rPr>
                <w:noProof/>
                <w:sz w:val="24"/>
                <w:lang w:val="en-GB"/>
              </w:rPr>
              <w:t>teamworking.</w:t>
            </w:r>
          </w:p>
          <w:p w14:paraId="59C8A9BD" w14:textId="5FFF02BA" w:rsidR="00E67030" w:rsidRPr="00E67030" w:rsidRDefault="00E67030" w:rsidP="00E67030">
            <w:pPr>
              <w:rPr>
                <w:lang w:val="en-GB"/>
              </w:rPr>
            </w:pPr>
          </w:p>
        </w:tc>
      </w:tr>
      <w:tr w:rsidR="000E1D44" w:rsidRPr="001D6B23" w14:paraId="2FDE1982" w14:textId="77777777" w:rsidTr="000D1868">
        <w:trPr>
          <w:gridAfter w:val="1"/>
          <w:wAfter w:w="3698" w:type="dxa"/>
          <w:trHeight w:val="3824"/>
        </w:trPr>
        <w:tc>
          <w:tcPr>
            <w:tcW w:w="4491" w:type="dxa"/>
            <w:gridSpan w:val="2"/>
            <w:tcBorders>
              <w:right w:val="single" w:sz="18" w:space="0" w:color="648276" w:themeColor="accent5"/>
            </w:tcBorders>
          </w:tcPr>
          <w:p w14:paraId="4FC66EFB" w14:textId="77777777" w:rsidR="000E1D44" w:rsidRPr="001D6B23" w:rsidRDefault="00440779" w:rsidP="0094134A">
            <w:pPr>
              <w:pStyle w:val="Heading1"/>
              <w:jc w:val="left"/>
              <w:rPr>
                <w:noProof/>
                <w:lang w:val="en-GB"/>
              </w:rPr>
            </w:pPr>
            <w:sdt>
              <w:sdtPr>
                <w:rPr>
                  <w:noProof/>
                  <w:lang w:val="en-GB"/>
                </w:rPr>
                <w:id w:val="1723097672"/>
                <w:placeholder>
                  <w:docPart w:val="E71B33109EF546279562CC09548A160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B54EFC">
                  <w:rPr>
                    <w:noProof/>
                    <w:color w:val="auto"/>
                    <w:lang w:val="en-GB" w:bidi="en-GB"/>
                  </w:rPr>
                  <w:t>Education</w:t>
                </w:r>
              </w:sdtContent>
            </w:sdt>
          </w:p>
          <w:p w14:paraId="43270044" w14:textId="77777777" w:rsidR="00CC419D" w:rsidRPr="00F06F56" w:rsidRDefault="00CC419D" w:rsidP="00F06F56">
            <w:pPr>
              <w:pStyle w:val="TextLeft"/>
              <w:jc w:val="left"/>
              <w:rPr>
                <w:b/>
                <w:bCs/>
                <w:noProof/>
                <w:lang w:val="en-GB"/>
              </w:rPr>
            </w:pPr>
            <w:r w:rsidRPr="00F06F56">
              <w:rPr>
                <w:b/>
                <w:bCs/>
                <w:noProof/>
                <w:lang w:val="en-GB"/>
              </w:rPr>
              <w:t>De Montfort University</w:t>
            </w:r>
          </w:p>
          <w:p w14:paraId="4A41FA35" w14:textId="61A6FE6C" w:rsidR="00CC419D" w:rsidRPr="00F06F56" w:rsidRDefault="00CC419D" w:rsidP="00F06F56">
            <w:pPr>
              <w:pStyle w:val="TextLeft"/>
              <w:jc w:val="left"/>
              <w:rPr>
                <w:b/>
                <w:bCs/>
                <w:noProof/>
                <w:lang w:val="en-GB"/>
              </w:rPr>
            </w:pPr>
            <w:r w:rsidRPr="00F06F56">
              <w:rPr>
                <w:b/>
                <w:bCs/>
                <w:noProof/>
                <w:lang w:val="en-GB"/>
              </w:rPr>
              <w:t>Jun 2024 - BSc Hons (First) Computer Games Programming</w:t>
            </w:r>
          </w:p>
          <w:p w14:paraId="6028A45C" w14:textId="6AB3AFB9" w:rsidR="00CC419D" w:rsidRDefault="00CC419D" w:rsidP="00F06F56">
            <w:pPr>
              <w:pStyle w:val="TextLeft"/>
              <w:jc w:val="left"/>
              <w:rPr>
                <w:noProof/>
                <w:lang w:val="en-GB"/>
              </w:rPr>
            </w:pPr>
            <w:r w:rsidRPr="00CC419D">
              <w:rPr>
                <w:noProof/>
                <w:lang w:val="en-GB"/>
              </w:rPr>
              <w:t>Aug 2020 A level, L</w:t>
            </w:r>
            <w:r>
              <w:rPr>
                <w:noProof/>
                <w:lang w:val="en-GB"/>
              </w:rPr>
              <w:t>uton</w:t>
            </w:r>
            <w:r w:rsidRPr="00CC419D">
              <w:rPr>
                <w:noProof/>
                <w:lang w:val="en-GB"/>
              </w:rPr>
              <w:t xml:space="preserve"> S</w:t>
            </w:r>
            <w:r>
              <w:rPr>
                <w:noProof/>
                <w:lang w:val="en-GB"/>
              </w:rPr>
              <w:t>ixth</w:t>
            </w:r>
            <w:r w:rsidRPr="00CC419D">
              <w:rPr>
                <w:noProof/>
                <w:lang w:val="en-GB"/>
              </w:rPr>
              <w:t xml:space="preserve"> F</w:t>
            </w:r>
            <w:r>
              <w:rPr>
                <w:noProof/>
                <w:lang w:val="en-GB"/>
              </w:rPr>
              <w:t>orm College</w:t>
            </w:r>
          </w:p>
          <w:p w14:paraId="393B887B" w14:textId="77777777" w:rsidR="0021044D" w:rsidRDefault="0021044D" w:rsidP="008D2F16">
            <w:pPr>
              <w:rPr>
                <w:lang w:val="en-GB"/>
              </w:rPr>
            </w:pPr>
          </w:p>
          <w:p w14:paraId="4989414D" w14:textId="05556CCC" w:rsidR="008D2F16" w:rsidRPr="008D2F16" w:rsidRDefault="00FB3F86" w:rsidP="008D2F16">
            <w:pPr>
              <w:rPr>
                <w:lang w:val="en-GB"/>
              </w:rPr>
            </w:pPr>
            <w:r>
              <w:rPr>
                <w:lang w:val="en-GB"/>
              </w:rPr>
              <w:t>DMU Graduate C</w:t>
            </w:r>
            <w:r w:rsidR="0021044D">
              <w:rPr>
                <w:lang w:val="en-GB"/>
              </w:rPr>
              <w:t>hampions Internship</w:t>
            </w:r>
          </w:p>
          <w:p w14:paraId="3EB37327" w14:textId="77777777" w:rsidR="0021044D" w:rsidRDefault="0021044D" w:rsidP="00F06F56">
            <w:pPr>
              <w:pStyle w:val="TextLeft"/>
              <w:jc w:val="left"/>
              <w:rPr>
                <w:noProof/>
              </w:rPr>
            </w:pPr>
          </w:p>
          <w:p w14:paraId="6933A875" w14:textId="3541F727" w:rsidR="001B18BA" w:rsidRDefault="008D2F16" w:rsidP="00F06F56">
            <w:pPr>
              <w:pStyle w:val="TextLeft"/>
              <w:jc w:val="left"/>
              <w:rPr>
                <w:noProof/>
                <w:lang w:val="en-GB"/>
              </w:rPr>
            </w:pPr>
            <w:r w:rsidRPr="008D2F16">
              <w:rPr>
                <w:noProof/>
              </w:rPr>
              <w:t>Skills Bootcamp with INFINITY27</w:t>
            </w:r>
          </w:p>
          <w:p w14:paraId="02474B44" w14:textId="77777777" w:rsidR="008D2F16" w:rsidRPr="008D2F16" w:rsidRDefault="008D2F16" w:rsidP="008D2F16">
            <w:pPr>
              <w:rPr>
                <w:lang w:val="en-GB"/>
              </w:rPr>
            </w:pPr>
          </w:p>
          <w:p w14:paraId="2D604955" w14:textId="5242D6B4" w:rsidR="000E1D44" w:rsidRPr="001D6B23" w:rsidRDefault="00CC419D" w:rsidP="00F06F56">
            <w:pPr>
              <w:pStyle w:val="TextLeft"/>
              <w:jc w:val="left"/>
              <w:rPr>
                <w:noProof/>
                <w:lang w:val="en-GB"/>
              </w:rPr>
            </w:pPr>
            <w:r w:rsidRPr="00CC419D">
              <w:rPr>
                <w:noProof/>
                <w:lang w:val="en-GB"/>
              </w:rPr>
              <w:t>Mathematics B, Physics C, Computer Science C</w:t>
            </w:r>
          </w:p>
        </w:tc>
        <w:tc>
          <w:tcPr>
            <w:tcW w:w="5975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rFonts w:asciiTheme="minorHAnsi" w:hAnsiTheme="minorHAnsi" w:cstheme="minorHAnsi"/>
                <w:noProof/>
                <w:lang w:val="en-GB"/>
              </w:rPr>
              <w:id w:val="-1767221959"/>
              <w:placeholder>
                <w:docPart w:val="7BB8209225AF432CA9F1960A9BD4E79B"/>
              </w:placeholder>
              <w:temporary/>
              <w:showingPlcHdr/>
              <w15:appearance w15:val="hidden"/>
              <w:text/>
            </w:sdtPr>
            <w:sdtEndPr/>
            <w:sdtContent>
              <w:p w14:paraId="61E9FC3F" w14:textId="77777777" w:rsidR="00A77921" w:rsidRPr="00404564" w:rsidRDefault="00A77921" w:rsidP="00A77921">
                <w:pPr>
                  <w:pStyle w:val="Heading2"/>
                  <w:rPr>
                    <w:rFonts w:asciiTheme="minorHAnsi" w:hAnsiTheme="minorHAnsi" w:cstheme="minorHAnsi"/>
                    <w:noProof/>
                    <w:lang w:val="en-GB"/>
                  </w:rPr>
                </w:pPr>
                <w:r w:rsidRPr="00404564">
                  <w:rPr>
                    <w:rFonts w:asciiTheme="minorHAnsi" w:hAnsiTheme="minorHAnsi" w:cstheme="minorHAnsi"/>
                    <w:noProof/>
                    <w:color w:val="auto"/>
                    <w:lang w:val="en-GB" w:bidi="en-GB"/>
                  </w:rPr>
                  <w:t>Experience</w:t>
                </w:r>
              </w:p>
            </w:sdtContent>
          </w:sdt>
          <w:p w14:paraId="687EE9D5" w14:textId="4054A315" w:rsidR="000E1D44" w:rsidRPr="00404564" w:rsidRDefault="00E67030" w:rsidP="000E1D44">
            <w:pPr>
              <w:pStyle w:val="SmallText"/>
              <w:rPr>
                <w:rFonts w:asciiTheme="minorHAnsi" w:hAnsiTheme="minorHAnsi" w:cstheme="minorHAnsi"/>
                <w:b/>
                <w:bCs/>
                <w:noProof/>
                <w:lang w:val="en-GB"/>
              </w:rPr>
            </w:pPr>
            <w:r w:rsidRPr="00404564">
              <w:rPr>
                <w:rFonts w:asciiTheme="minorHAnsi" w:hAnsiTheme="minorHAnsi" w:cstheme="minorHAnsi"/>
                <w:b/>
                <w:bCs/>
                <w:noProof/>
                <w:lang w:val="en-GB"/>
              </w:rPr>
              <w:t>August 2022 – August 2023</w:t>
            </w:r>
          </w:p>
          <w:p w14:paraId="67DD6E43" w14:textId="0C0FB1A2" w:rsidR="000E1D44" w:rsidRPr="00404564" w:rsidRDefault="00E67030" w:rsidP="000E1D44">
            <w:pPr>
              <w:pStyle w:val="TextRight"/>
              <w:rPr>
                <w:rFonts w:asciiTheme="minorHAnsi" w:hAnsiTheme="minorHAnsi" w:cstheme="minorHAnsi"/>
                <w:b/>
                <w:bCs/>
                <w:noProof/>
                <w:lang w:val="en-GB"/>
              </w:rPr>
            </w:pPr>
            <w:r w:rsidRPr="00404564">
              <w:rPr>
                <w:rFonts w:asciiTheme="minorHAnsi" w:hAnsiTheme="minorHAnsi" w:cstheme="minorHAnsi"/>
                <w:b/>
                <w:bCs/>
                <w:noProof/>
                <w:lang w:val="en-GB"/>
              </w:rPr>
              <w:t>Software Engineer Intern</w:t>
            </w:r>
            <w:r w:rsidR="000E1D44" w:rsidRPr="00404564">
              <w:rPr>
                <w:rFonts w:asciiTheme="minorHAnsi" w:hAnsiTheme="minorHAnsi" w:cstheme="minorHAnsi"/>
                <w:b/>
                <w:bCs/>
                <w:noProof/>
                <w:lang w:val="en-GB" w:bidi="en-GB"/>
              </w:rPr>
              <w:t xml:space="preserve"> •</w:t>
            </w:r>
            <w:r w:rsidRPr="00404564">
              <w:rPr>
                <w:rFonts w:asciiTheme="minorHAnsi" w:hAnsiTheme="minorHAnsi" w:cstheme="minorHAnsi"/>
                <w:b/>
                <w:bCs/>
                <w:noProof/>
                <w:lang w:val="en-GB" w:bidi="en-GB"/>
              </w:rPr>
              <w:t xml:space="preserve"> </w:t>
            </w:r>
            <w:r w:rsidRPr="00404564">
              <w:rPr>
                <w:rFonts w:asciiTheme="minorHAnsi" w:hAnsiTheme="minorHAnsi" w:cstheme="minorHAnsi"/>
                <w:b/>
                <w:bCs/>
                <w:noProof/>
                <w:lang w:val="en-GB"/>
              </w:rPr>
              <w:t>Natural Motion Games</w:t>
            </w:r>
          </w:p>
          <w:p w14:paraId="4F2CE08E" w14:textId="02C563E6" w:rsidR="00872D97" w:rsidRPr="00404564" w:rsidRDefault="00872D97" w:rsidP="00872D97">
            <w:pPr>
              <w:rPr>
                <w:rFonts w:asciiTheme="minorHAnsi" w:hAnsiTheme="minorHAnsi" w:cstheme="minorHAnsi"/>
              </w:rPr>
            </w:pPr>
            <w:r w:rsidRPr="00404564">
              <w:rPr>
                <w:rFonts w:asciiTheme="minorHAnsi" w:hAnsiTheme="minorHAnsi" w:cstheme="minorHAnsi"/>
              </w:rPr>
              <w:t xml:space="preserve">I was on the Hunters implementation team where I worked on gameplay focused features and systems. The software used was unreal engine (C++). The features I worked on </w:t>
            </w:r>
            <w:r w:rsidR="00832937" w:rsidRPr="00404564">
              <w:rPr>
                <w:rFonts w:asciiTheme="minorHAnsi" w:hAnsiTheme="minorHAnsi" w:cstheme="minorHAnsi"/>
              </w:rPr>
              <w:t>were</w:t>
            </w:r>
            <w:r w:rsidRPr="00404564">
              <w:rPr>
                <w:rFonts w:asciiTheme="minorHAnsi" w:hAnsiTheme="minorHAnsi" w:cstheme="minorHAnsi"/>
              </w:rPr>
              <w:t xml:space="preserve"> pre-match process and emotes. For these features, I created my own C++ classes, Blueprints, added to the existing code base and adjusted and changed the code base. </w:t>
            </w:r>
            <w:r w:rsidR="00832937" w:rsidRPr="00404564">
              <w:rPr>
                <w:rFonts w:asciiTheme="minorHAnsi" w:hAnsiTheme="minorHAnsi" w:cstheme="minorHAnsi"/>
              </w:rPr>
              <w:t>Alongside</w:t>
            </w:r>
            <w:r w:rsidRPr="00404564">
              <w:rPr>
                <w:rFonts w:asciiTheme="minorHAnsi" w:hAnsiTheme="minorHAnsi" w:cstheme="minorHAnsi"/>
              </w:rPr>
              <w:t xml:space="preserve"> my tasks on feature </w:t>
            </w:r>
            <w:r w:rsidR="00404564" w:rsidRPr="00404564">
              <w:rPr>
                <w:rFonts w:asciiTheme="minorHAnsi" w:hAnsiTheme="minorHAnsi" w:cstheme="minorHAnsi"/>
              </w:rPr>
              <w:t>work,</w:t>
            </w:r>
            <w:r w:rsidRPr="00404564">
              <w:rPr>
                <w:rFonts w:asciiTheme="minorHAnsi" w:hAnsiTheme="minorHAnsi" w:cstheme="minorHAnsi"/>
              </w:rPr>
              <w:t xml:space="preserve"> I also did bug </w:t>
            </w:r>
            <w:r w:rsidR="00832937" w:rsidRPr="00404564">
              <w:rPr>
                <w:rFonts w:asciiTheme="minorHAnsi" w:hAnsiTheme="minorHAnsi" w:cstheme="minorHAnsi"/>
              </w:rPr>
              <w:t>f</w:t>
            </w:r>
            <w:r w:rsidRPr="00404564">
              <w:rPr>
                <w:rFonts w:asciiTheme="minorHAnsi" w:hAnsiTheme="minorHAnsi" w:cstheme="minorHAnsi"/>
              </w:rPr>
              <w:t>ixing, code review, documentation and playtesting.</w:t>
            </w:r>
          </w:p>
          <w:p w14:paraId="1815E4EB" w14:textId="77777777" w:rsidR="00404564" w:rsidRPr="00404564" w:rsidRDefault="00404564" w:rsidP="00404564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133E7AD" w14:textId="7543AA77" w:rsidR="00404564" w:rsidRDefault="00404564" w:rsidP="00404564">
            <w:pPr>
              <w:rPr>
                <w:rFonts w:asciiTheme="minorHAnsi" w:hAnsiTheme="minorHAnsi" w:cstheme="minorHAnsi"/>
              </w:rPr>
            </w:pPr>
            <w:r w:rsidRPr="00404564">
              <w:rPr>
                <w:rFonts w:asciiTheme="minorHAnsi" w:hAnsiTheme="minorHAnsi" w:cstheme="minorHAnsi"/>
              </w:rPr>
              <w:t>Eclectic Synthesis – August 2025 (Graduate Internship Content creator and Game Tester)</w:t>
            </w:r>
          </w:p>
          <w:p w14:paraId="1E39A6F4" w14:textId="77777777" w:rsidR="00105929" w:rsidRDefault="00105929" w:rsidP="00105929">
            <w:r>
              <w:t>I worked mainly as a game tester. I set up the Trello and bug reporting workflow; Tested and reported bugs; solved and fixed bugs; And created and helped implement gameplay features such as Wisps and signs.</w:t>
            </w:r>
          </w:p>
          <w:p w14:paraId="635A674B" w14:textId="77777777" w:rsidR="00105929" w:rsidRPr="00404564" w:rsidRDefault="00105929" w:rsidP="00404564">
            <w:pPr>
              <w:rPr>
                <w:rFonts w:asciiTheme="minorHAnsi" w:hAnsiTheme="minorHAnsi" w:cstheme="minorHAnsi"/>
              </w:rPr>
            </w:pPr>
          </w:p>
          <w:p w14:paraId="594773AD" w14:textId="77777777" w:rsidR="0087128F" w:rsidRPr="00404564" w:rsidRDefault="0087128F" w:rsidP="0087128F">
            <w:pPr>
              <w:rPr>
                <w:rFonts w:asciiTheme="minorHAnsi" w:hAnsiTheme="minorHAnsi" w:cstheme="minorHAnsi"/>
              </w:rPr>
            </w:pPr>
          </w:p>
          <w:p w14:paraId="45624754" w14:textId="2F7F1E69" w:rsidR="00A617B5" w:rsidRPr="00404564" w:rsidRDefault="00A617B5" w:rsidP="00A617B5">
            <w:pPr>
              <w:pStyle w:val="TextLeft"/>
              <w:jc w:val="left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404564">
              <w:rPr>
                <w:rFonts w:asciiTheme="minorHAnsi" w:hAnsiTheme="minorHAnsi" w:cstheme="minorHAnsi"/>
                <w:b/>
                <w:bCs/>
                <w:noProof/>
              </w:rPr>
              <w:t xml:space="preserve">Skills Bootcamp with INFINITY27 </w:t>
            </w:r>
            <w:r w:rsidR="00811999" w:rsidRPr="00404564">
              <w:rPr>
                <w:rFonts w:asciiTheme="minorHAnsi" w:hAnsiTheme="minorHAnsi" w:cstheme="minorHAnsi"/>
                <w:b/>
                <w:bCs/>
                <w:noProof/>
              </w:rPr>
              <w:t>- May 2025</w:t>
            </w:r>
          </w:p>
          <w:p w14:paraId="3A53596C" w14:textId="18A51467" w:rsidR="00B62970" w:rsidRPr="00404564" w:rsidRDefault="00B62970" w:rsidP="00B62970">
            <w:pPr>
              <w:rPr>
                <w:rFonts w:asciiTheme="minorHAnsi" w:hAnsiTheme="minorHAnsi" w:cstheme="minorHAnsi"/>
              </w:rPr>
            </w:pPr>
            <w:r w:rsidRPr="00404564">
              <w:rPr>
                <w:rFonts w:asciiTheme="minorHAnsi" w:hAnsiTheme="minorHAnsi" w:cstheme="minorHAnsi"/>
              </w:rPr>
              <w:t xml:space="preserve">Unreal 5 </w:t>
            </w:r>
            <w:r w:rsidR="00CD50CF" w:rsidRPr="00404564">
              <w:rPr>
                <w:rFonts w:asciiTheme="minorHAnsi" w:hAnsiTheme="minorHAnsi" w:cstheme="minorHAnsi"/>
              </w:rPr>
              <w:t>programming</w:t>
            </w:r>
          </w:p>
          <w:p w14:paraId="35528D08" w14:textId="63F03909" w:rsidR="003A7648" w:rsidRPr="00404564" w:rsidRDefault="003A7648" w:rsidP="003A7648">
            <w:pPr>
              <w:rPr>
                <w:rFonts w:asciiTheme="minorHAnsi" w:hAnsiTheme="minorHAnsi" w:cstheme="minorHAnsi"/>
                <w:lang w:val="en-GB"/>
              </w:rPr>
            </w:pPr>
            <w:r w:rsidRPr="00404564">
              <w:rPr>
                <w:rFonts w:asciiTheme="minorHAnsi" w:hAnsiTheme="minorHAnsi" w:cstheme="minorHAnsi"/>
                <w:lang w:val="en-GB"/>
              </w:rPr>
              <w:cr/>
            </w:r>
          </w:p>
          <w:p w14:paraId="74BAA0EF" w14:textId="35193834" w:rsidR="0057534A" w:rsidRPr="00404564" w:rsidRDefault="00133910" w:rsidP="0057534A">
            <w:pPr>
              <w:pStyle w:val="SmallText"/>
              <w:rPr>
                <w:rFonts w:asciiTheme="minorHAnsi" w:hAnsiTheme="minorHAnsi" w:cstheme="minorHAnsi"/>
                <w:b/>
                <w:bCs/>
                <w:noProof/>
                <w:lang w:val="en-GB"/>
              </w:rPr>
            </w:pPr>
            <w:r w:rsidRPr="00404564">
              <w:rPr>
                <w:rFonts w:asciiTheme="minorHAnsi" w:hAnsiTheme="minorHAnsi" w:cstheme="minorHAnsi"/>
                <w:b/>
                <w:bCs/>
                <w:noProof/>
                <w:lang w:val="en-GB"/>
              </w:rPr>
              <w:t>June 2022 – Aug 2022</w:t>
            </w:r>
          </w:p>
          <w:p w14:paraId="36BCF9A5" w14:textId="136A3FAC" w:rsidR="0057534A" w:rsidRPr="00404564" w:rsidRDefault="00E67030" w:rsidP="0057534A">
            <w:pPr>
              <w:pStyle w:val="TextRight"/>
              <w:rPr>
                <w:rFonts w:asciiTheme="minorHAnsi" w:hAnsiTheme="minorHAnsi" w:cstheme="minorHAnsi"/>
                <w:noProof/>
                <w:sz w:val="24"/>
                <w:lang w:val="en-GB"/>
              </w:rPr>
            </w:pPr>
            <w:r w:rsidRPr="00404564">
              <w:rPr>
                <w:rFonts w:asciiTheme="minorHAnsi" w:hAnsiTheme="minorHAnsi" w:cstheme="minorHAnsi"/>
                <w:noProof/>
                <w:sz w:val="24"/>
                <w:lang w:val="en-GB"/>
              </w:rPr>
              <w:t xml:space="preserve">Sales </w:t>
            </w:r>
            <w:r w:rsidR="00A5094E" w:rsidRPr="00404564">
              <w:rPr>
                <w:rFonts w:asciiTheme="minorHAnsi" w:hAnsiTheme="minorHAnsi" w:cstheme="minorHAnsi"/>
                <w:noProof/>
                <w:sz w:val="24"/>
                <w:lang w:val="en-GB"/>
              </w:rPr>
              <w:t xml:space="preserve">Support </w:t>
            </w:r>
            <w:r w:rsidRPr="00404564">
              <w:rPr>
                <w:rFonts w:asciiTheme="minorHAnsi" w:hAnsiTheme="minorHAnsi" w:cstheme="minorHAnsi"/>
                <w:noProof/>
                <w:sz w:val="24"/>
                <w:lang w:val="en-GB"/>
              </w:rPr>
              <w:t>Ass</w:t>
            </w:r>
            <w:r w:rsidR="00A5094E" w:rsidRPr="00404564">
              <w:rPr>
                <w:rFonts w:asciiTheme="minorHAnsi" w:hAnsiTheme="minorHAnsi" w:cstheme="minorHAnsi"/>
                <w:noProof/>
                <w:sz w:val="24"/>
                <w:lang w:val="en-GB"/>
              </w:rPr>
              <w:t>ociate</w:t>
            </w:r>
            <w:r w:rsidR="00133910" w:rsidRPr="00404564">
              <w:rPr>
                <w:rFonts w:asciiTheme="minorHAnsi" w:hAnsiTheme="minorHAnsi" w:cstheme="minorHAnsi"/>
                <w:noProof/>
                <w:sz w:val="24"/>
                <w:lang w:val="en-GB"/>
              </w:rPr>
              <w:t xml:space="preserve"> Part - Time</w:t>
            </w:r>
            <w:r w:rsidR="0057534A" w:rsidRPr="00404564">
              <w:rPr>
                <w:rFonts w:asciiTheme="minorHAnsi" w:hAnsiTheme="minorHAnsi" w:cstheme="minorHAnsi"/>
                <w:noProof/>
                <w:sz w:val="24"/>
                <w:lang w:val="en-GB" w:bidi="en-GB"/>
              </w:rPr>
              <w:t xml:space="preserve">  • </w:t>
            </w:r>
            <w:r w:rsidRPr="00404564">
              <w:rPr>
                <w:rFonts w:asciiTheme="minorHAnsi" w:hAnsiTheme="minorHAnsi" w:cstheme="minorHAnsi"/>
                <w:noProof/>
                <w:sz w:val="24"/>
                <w:lang w:val="en-GB"/>
              </w:rPr>
              <w:t>Next</w:t>
            </w:r>
          </w:p>
          <w:p w14:paraId="783BF976" w14:textId="08884367" w:rsidR="000E1D44" w:rsidRPr="00404564" w:rsidRDefault="000E1D44" w:rsidP="0057534A">
            <w:pPr>
              <w:pStyle w:val="TextRight"/>
              <w:rPr>
                <w:rFonts w:asciiTheme="minorHAnsi" w:hAnsiTheme="minorHAnsi" w:cstheme="minorHAnsi"/>
                <w:noProof/>
                <w:sz w:val="21"/>
                <w:lang w:val="en-GB"/>
              </w:rPr>
            </w:pPr>
          </w:p>
        </w:tc>
      </w:tr>
      <w:tr w:rsidR="001B18BA" w:rsidRPr="001D6B23" w14:paraId="0646ECF6" w14:textId="77777777" w:rsidTr="00E249B1">
        <w:trPr>
          <w:trHeight w:val="2375"/>
        </w:trPr>
        <w:tc>
          <w:tcPr>
            <w:tcW w:w="4491" w:type="dxa"/>
            <w:gridSpan w:val="2"/>
            <w:tcBorders>
              <w:right w:val="single" w:sz="18" w:space="0" w:color="648276" w:themeColor="accent5"/>
            </w:tcBorders>
          </w:tcPr>
          <w:p w14:paraId="27B77BFC" w14:textId="440D37BB" w:rsidR="001F12CB" w:rsidRPr="00B54EFC" w:rsidRDefault="001F12CB" w:rsidP="001F12CB">
            <w:pPr>
              <w:pStyle w:val="Heading1"/>
              <w:jc w:val="left"/>
              <w:rPr>
                <w:noProof/>
                <w:color w:val="auto"/>
                <w:lang w:val="en-GB"/>
              </w:rPr>
            </w:pPr>
            <w:r w:rsidRPr="00B54EFC">
              <w:rPr>
                <w:noProof/>
                <w:color w:val="auto"/>
                <w:lang w:val="en-GB"/>
              </w:rPr>
              <w:lastRenderedPageBreak/>
              <w:t>Core Skills</w:t>
            </w:r>
          </w:p>
          <w:p w14:paraId="451C3CA7" w14:textId="1E6DDCB4" w:rsidR="001F12CB" w:rsidRDefault="001F12CB" w:rsidP="001F12CB">
            <w:pPr>
              <w:rPr>
                <w:lang w:val="en-GB"/>
              </w:rPr>
            </w:pPr>
            <w:r>
              <w:rPr>
                <w:lang w:val="en-GB"/>
              </w:rPr>
              <w:t>C++</w:t>
            </w:r>
            <w:r w:rsidR="004669A9">
              <w:rPr>
                <w:lang w:val="en-GB"/>
              </w:rPr>
              <w:t xml:space="preserve">                             </w:t>
            </w:r>
          </w:p>
          <w:p w14:paraId="674F9ECB" w14:textId="012B67ED" w:rsidR="001F12CB" w:rsidRDefault="00E0294E" w:rsidP="001F12CB">
            <w:pPr>
              <w:rPr>
                <w:lang w:val="en-GB"/>
              </w:rPr>
            </w:pPr>
            <w:r>
              <w:rPr>
                <w:lang w:val="en-GB"/>
              </w:rPr>
              <w:t>C##</w:t>
            </w:r>
            <w:r w:rsidR="00070FAD">
              <w:rPr>
                <w:lang w:val="en-GB"/>
              </w:rPr>
              <w:t xml:space="preserve">                             </w:t>
            </w:r>
          </w:p>
          <w:p w14:paraId="2EE0F088" w14:textId="79D5EE0A" w:rsidR="00E0294E" w:rsidRDefault="00E0294E" w:rsidP="001F12CB">
            <w:pPr>
              <w:rPr>
                <w:lang w:val="en-GB"/>
              </w:rPr>
            </w:pPr>
            <w:r>
              <w:rPr>
                <w:lang w:val="en-GB"/>
              </w:rPr>
              <w:t>OpenGL</w:t>
            </w:r>
          </w:p>
          <w:p w14:paraId="40A2D3CE" w14:textId="56A297C3" w:rsidR="00E0294E" w:rsidRDefault="00E0294E" w:rsidP="001F12CB">
            <w:pPr>
              <w:rPr>
                <w:lang w:val="en-GB"/>
              </w:rPr>
            </w:pPr>
            <w:r>
              <w:rPr>
                <w:lang w:val="en-GB"/>
              </w:rPr>
              <w:t>Unity</w:t>
            </w:r>
          </w:p>
          <w:p w14:paraId="7307DDCF" w14:textId="16E165AD" w:rsidR="00E0294E" w:rsidRDefault="00E0294E" w:rsidP="001F12CB">
            <w:pPr>
              <w:rPr>
                <w:lang w:val="en-GB"/>
              </w:rPr>
            </w:pPr>
            <w:r>
              <w:rPr>
                <w:lang w:val="en-GB"/>
              </w:rPr>
              <w:t>Unreal Engine</w:t>
            </w:r>
          </w:p>
          <w:p w14:paraId="30BED68E" w14:textId="77777777" w:rsidR="001B18BA" w:rsidRDefault="00E0294E" w:rsidP="005C3766">
            <w:pPr>
              <w:rPr>
                <w:lang w:val="en-GB"/>
              </w:rPr>
            </w:pPr>
            <w:r>
              <w:rPr>
                <w:lang w:val="en-GB"/>
              </w:rPr>
              <w:t>Blueprint</w:t>
            </w:r>
          </w:p>
          <w:p w14:paraId="25E0F9EE" w14:textId="3D545096" w:rsidR="008222B8" w:rsidRDefault="008222B8" w:rsidP="005C3766">
            <w:pPr>
              <w:rPr>
                <w:lang w:val="en-GB"/>
              </w:rPr>
            </w:pPr>
            <w:r>
              <w:rPr>
                <w:lang w:val="en-GB"/>
              </w:rPr>
              <w:t>Java</w:t>
            </w:r>
            <w:r w:rsidR="00155C25">
              <w:rPr>
                <w:lang w:val="en-GB"/>
              </w:rPr>
              <w:t>script</w:t>
            </w:r>
          </w:p>
          <w:p w14:paraId="4B3CA777" w14:textId="41FABF2D" w:rsidR="00155C25" w:rsidRDefault="00155C25" w:rsidP="005C3766">
            <w:pPr>
              <w:rPr>
                <w:lang w:val="en-GB"/>
              </w:rPr>
            </w:pPr>
            <w:r>
              <w:rPr>
                <w:lang w:val="en-GB"/>
              </w:rPr>
              <w:t>Mobile Development</w:t>
            </w:r>
          </w:p>
          <w:p w14:paraId="1398E2C1" w14:textId="7DF01B37" w:rsidR="004669A9" w:rsidRDefault="004669A9" w:rsidP="005C3766">
            <w:pPr>
              <w:rPr>
                <w:lang w:val="en-GB"/>
              </w:rPr>
            </w:pPr>
            <w:r>
              <w:rPr>
                <w:lang w:val="en-GB"/>
              </w:rPr>
              <w:t>Doxygen</w:t>
            </w:r>
          </w:p>
        </w:tc>
        <w:tc>
          <w:tcPr>
            <w:tcW w:w="9673" w:type="dxa"/>
            <w:gridSpan w:val="4"/>
          </w:tcPr>
          <w:p w14:paraId="10837908" w14:textId="77777777" w:rsidR="001B18BA" w:rsidRDefault="001B18BA" w:rsidP="00E249B1">
            <w:pPr>
              <w:pStyle w:val="Heading3"/>
            </w:pPr>
          </w:p>
          <w:p w14:paraId="7DF2498E" w14:textId="156C4214" w:rsidR="00267622" w:rsidRDefault="00F25EDA" w:rsidP="00267622">
            <w:r>
              <w:t>A</w:t>
            </w:r>
            <w:r w:rsidR="00267622">
              <w:t>nalytical thinking skills</w:t>
            </w:r>
          </w:p>
          <w:p w14:paraId="52FCBEED" w14:textId="00F082BA" w:rsidR="00267622" w:rsidRDefault="00A87AF5" w:rsidP="00267622">
            <w:r>
              <w:t>Maths</w:t>
            </w:r>
            <w:r w:rsidR="00267622">
              <w:t xml:space="preserve"> knowledge.</w:t>
            </w:r>
          </w:p>
          <w:p w14:paraId="45356B21" w14:textId="5C6D445F" w:rsidR="00267622" w:rsidRDefault="00A87AF5" w:rsidP="00267622">
            <w:r>
              <w:t>Th</w:t>
            </w:r>
            <w:r w:rsidR="00267622">
              <w:t>orough and pay attention to detail.</w:t>
            </w:r>
          </w:p>
          <w:p w14:paraId="2D5BB372" w14:textId="74B4B386" w:rsidR="00267622" w:rsidRDefault="00A87AF5" w:rsidP="00267622">
            <w:r>
              <w:t>T</w:t>
            </w:r>
            <w:r w:rsidR="00267622">
              <w:t>he ability to come up with new ways of doing things.</w:t>
            </w:r>
          </w:p>
          <w:p w14:paraId="31FFE9D1" w14:textId="77777777" w:rsidR="00267622" w:rsidRDefault="00267622" w:rsidP="00267622">
            <w:r>
              <w:t>complex problem-solving skills.</w:t>
            </w:r>
          </w:p>
          <w:p w14:paraId="41B9C2C1" w14:textId="76635C92" w:rsidR="00267622" w:rsidRDefault="00A87AF5" w:rsidP="00267622">
            <w:r>
              <w:t>E</w:t>
            </w:r>
            <w:r w:rsidR="00267622">
              <w:t>xcellent verbal communication skills.</w:t>
            </w:r>
          </w:p>
          <w:p w14:paraId="0E713910" w14:textId="1805AA9D" w:rsidR="00267622" w:rsidRDefault="00A87AF5" w:rsidP="00267622">
            <w:r>
              <w:t>P</w:t>
            </w:r>
            <w:r w:rsidR="00267622">
              <w:t>ersistence and determination.</w:t>
            </w:r>
          </w:p>
          <w:p w14:paraId="6B3FB671" w14:textId="4548C436" w:rsidR="005C3766" w:rsidRPr="005C3766" w:rsidRDefault="005C3766" w:rsidP="00267622"/>
        </w:tc>
      </w:tr>
      <w:tr w:rsidR="00E249B1" w:rsidRPr="001D6B23" w14:paraId="7206AF82" w14:textId="423CAAD7" w:rsidTr="00E249B1">
        <w:trPr>
          <w:trHeight w:val="2375"/>
        </w:trPr>
        <w:tc>
          <w:tcPr>
            <w:tcW w:w="4491" w:type="dxa"/>
            <w:gridSpan w:val="2"/>
            <w:tcBorders>
              <w:right w:val="single" w:sz="18" w:space="0" w:color="648276" w:themeColor="accent5"/>
            </w:tcBorders>
          </w:tcPr>
          <w:p w14:paraId="62FC66CA" w14:textId="083B6FC1" w:rsidR="00E249B1" w:rsidRPr="00B54EFC" w:rsidRDefault="0094134A" w:rsidP="001555CA">
            <w:pPr>
              <w:pStyle w:val="Heading1"/>
              <w:jc w:val="left"/>
              <w:rPr>
                <w:noProof/>
                <w:color w:val="auto"/>
                <w:lang w:val="en-GB"/>
              </w:rPr>
            </w:pPr>
            <w:r w:rsidRPr="00B54EFC">
              <w:rPr>
                <w:noProof/>
                <w:color w:val="auto"/>
                <w:lang w:val="en-GB"/>
              </w:rPr>
              <w:t>Voluntary  Experience</w:t>
            </w:r>
          </w:p>
          <w:p w14:paraId="4226C20B" w14:textId="4173A363" w:rsidR="001555CA" w:rsidRDefault="001555CA" w:rsidP="0094134A">
            <w:pPr>
              <w:rPr>
                <w:lang w:val="en-GB"/>
              </w:rPr>
            </w:pPr>
            <w:r>
              <w:rPr>
                <w:lang w:val="en-GB"/>
              </w:rPr>
              <w:t>Teamwork</w:t>
            </w:r>
          </w:p>
          <w:p w14:paraId="74CF25A2" w14:textId="60EB68F7" w:rsidR="0094134A" w:rsidRPr="0094134A" w:rsidRDefault="0094134A" w:rsidP="0094134A">
            <w:pPr>
              <w:rPr>
                <w:lang w:val="en-GB"/>
              </w:rPr>
            </w:pPr>
            <w:r>
              <w:rPr>
                <w:lang w:val="en-GB"/>
              </w:rPr>
              <w:t>Planning</w:t>
            </w:r>
          </w:p>
          <w:p w14:paraId="266DC835" w14:textId="77430036" w:rsidR="0094134A" w:rsidRPr="0094134A" w:rsidRDefault="0094134A" w:rsidP="0094134A">
            <w:pPr>
              <w:rPr>
                <w:lang w:val="en-GB"/>
              </w:rPr>
            </w:pPr>
          </w:p>
        </w:tc>
        <w:tc>
          <w:tcPr>
            <w:tcW w:w="9673" w:type="dxa"/>
            <w:gridSpan w:val="4"/>
          </w:tcPr>
          <w:p w14:paraId="4AC40D66" w14:textId="06C3AA52" w:rsidR="00E249B1" w:rsidRPr="00CF1A49" w:rsidRDefault="00E249B1" w:rsidP="00E249B1">
            <w:pPr>
              <w:pStyle w:val="Heading3"/>
            </w:pPr>
          </w:p>
          <w:p w14:paraId="5E42DA18" w14:textId="5BE93D31" w:rsidR="00E249B1" w:rsidRPr="00B54EFC" w:rsidRDefault="00E249B1" w:rsidP="001C0F76">
            <w:pPr>
              <w:pStyle w:val="Heading3"/>
            </w:pPr>
            <w:r w:rsidRPr="001C0F76">
              <w:rPr>
                <w:b/>
                <w:bCs/>
              </w:rPr>
              <w:t>Scouting</w:t>
            </w:r>
            <w:r w:rsidRPr="00CF1A49">
              <w:t xml:space="preserve">, </w:t>
            </w:r>
            <w:r w:rsidRPr="00B54EFC">
              <w:rPr>
                <w:rStyle w:val="SubtleReference"/>
                <w:rFonts w:asciiTheme="majorHAnsi" w:hAnsiTheme="majorHAnsi"/>
              </w:rPr>
              <w:t>The Scout Association</w:t>
            </w:r>
            <w:r w:rsidR="001C0F76" w:rsidRPr="00B54EFC">
              <w:rPr>
                <w:rStyle w:val="SubtleReference"/>
              </w:rPr>
              <w:t xml:space="preserve"> </w:t>
            </w:r>
            <w:r w:rsidR="001C0F76" w:rsidRPr="00B54EFC">
              <w:t>Apr 2009 – Jan 2020</w:t>
            </w:r>
          </w:p>
          <w:p w14:paraId="57707BF2" w14:textId="77777777" w:rsidR="001555CA" w:rsidRDefault="00E249B1" w:rsidP="00E249B1">
            <w:pPr>
              <w:pStyle w:val="NormalWeb"/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</w:pPr>
            <w:r w:rsidRPr="00EA3B9C"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  <w:t xml:space="preserve">As a Scout, I have developed teamwork skills, learned that </w:t>
            </w:r>
          </w:p>
          <w:p w14:paraId="3F492472" w14:textId="77777777" w:rsidR="001555CA" w:rsidRDefault="00E249B1" w:rsidP="00E249B1">
            <w:pPr>
              <w:pStyle w:val="NormalWeb"/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</w:pPr>
            <w:r w:rsidRPr="00EA3B9C"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  <w:t>working in a team is an essential part of life and we also learned</w:t>
            </w:r>
          </w:p>
          <w:p w14:paraId="3426EF39" w14:textId="77777777" w:rsidR="001555CA" w:rsidRDefault="00E249B1" w:rsidP="00E249B1">
            <w:pPr>
              <w:pStyle w:val="NormalWeb"/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</w:pPr>
            <w:r w:rsidRPr="00EA3B9C"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  <w:t>to be prepared. After advancing to an Explorer, I gained</w:t>
            </w:r>
          </w:p>
          <w:p w14:paraId="5941B1FE" w14:textId="0BD53632" w:rsidR="001555CA" w:rsidRDefault="00E249B1" w:rsidP="00E249B1">
            <w:pPr>
              <w:pStyle w:val="NormalWeb"/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</w:pPr>
            <w:r w:rsidRPr="00EA3B9C"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  <w:t>independence</w:t>
            </w:r>
            <w:r w:rsidR="00E7012B"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  <w:t>, t</w:t>
            </w:r>
            <w:r w:rsidRPr="00EA3B9C"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  <w:t>aking on more responsibility which include</w:t>
            </w:r>
          </w:p>
          <w:p w14:paraId="2C72CA35" w14:textId="3A9BA205" w:rsidR="00E249B1" w:rsidRPr="00E7012B" w:rsidRDefault="00E249B1" w:rsidP="00E7012B">
            <w:pPr>
              <w:pStyle w:val="NormalWeb"/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</w:pPr>
            <w:r w:rsidRPr="00EA3B9C"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  <w:t>handling event planning and organization.</w:t>
            </w:r>
          </w:p>
        </w:tc>
      </w:tr>
      <w:tr w:rsidR="00E249B1" w:rsidRPr="001D6B23" w14:paraId="35B1D567" w14:textId="13DDEA36" w:rsidTr="00E249B1">
        <w:trPr>
          <w:trHeight w:val="1604"/>
        </w:trPr>
        <w:tc>
          <w:tcPr>
            <w:tcW w:w="4491" w:type="dxa"/>
            <w:gridSpan w:val="2"/>
            <w:tcBorders>
              <w:right w:val="single" w:sz="18" w:space="0" w:color="648276" w:themeColor="accent5"/>
            </w:tcBorders>
          </w:tcPr>
          <w:p w14:paraId="05880CEF" w14:textId="77777777" w:rsidR="00E249B1" w:rsidRPr="001D6B23" w:rsidRDefault="00E249B1" w:rsidP="00E249B1">
            <w:pPr>
              <w:rPr>
                <w:noProof/>
                <w:lang w:val="en-GB"/>
              </w:rPr>
            </w:pPr>
          </w:p>
        </w:tc>
        <w:tc>
          <w:tcPr>
            <w:tcW w:w="9673" w:type="dxa"/>
            <w:gridSpan w:val="4"/>
          </w:tcPr>
          <w:p w14:paraId="3250DF3D" w14:textId="77777777" w:rsidR="00F32605" w:rsidRPr="00CF1A49" w:rsidRDefault="00E249B1" w:rsidP="00F32605">
            <w:pPr>
              <w:pStyle w:val="Heading3"/>
            </w:pPr>
            <w:r w:rsidRPr="00F32605">
              <w:rPr>
                <w:rFonts w:asciiTheme="majorHAnsi" w:hAnsiTheme="majorHAnsi"/>
                <w:b/>
                <w:bCs/>
              </w:rPr>
              <w:t>Graduate</w:t>
            </w:r>
            <w:r w:rsidRPr="00AF14F6">
              <w:rPr>
                <w:rFonts w:asciiTheme="majorHAnsi" w:hAnsiTheme="majorHAnsi"/>
              </w:rPr>
              <w:t xml:space="preserve">, </w:t>
            </w:r>
            <w:r w:rsidRPr="00AF14F6">
              <w:rPr>
                <w:rStyle w:val="SubtleReference"/>
                <w:rFonts w:asciiTheme="majorHAnsi" w:hAnsiTheme="majorHAnsi"/>
              </w:rPr>
              <w:t>N</w:t>
            </w:r>
            <w:r w:rsidR="001555CA" w:rsidRPr="00AF14F6">
              <w:rPr>
                <w:rStyle w:val="SubtleReference"/>
                <w:rFonts w:asciiTheme="majorHAnsi" w:hAnsiTheme="majorHAnsi"/>
              </w:rPr>
              <w:t>CS</w:t>
            </w:r>
            <w:r w:rsidR="00F32605">
              <w:rPr>
                <w:rStyle w:val="SubtleReference"/>
                <w:rFonts w:asciiTheme="majorHAnsi" w:hAnsiTheme="majorHAnsi"/>
              </w:rPr>
              <w:t xml:space="preserve"> </w:t>
            </w:r>
            <w:r w:rsidR="00F32605">
              <w:t>Jul 2018</w:t>
            </w:r>
            <w:r w:rsidR="00F32605" w:rsidRPr="00CF1A49">
              <w:t xml:space="preserve"> – </w:t>
            </w:r>
            <w:r w:rsidR="00F32605">
              <w:t>Aug 2018</w:t>
            </w:r>
          </w:p>
          <w:p w14:paraId="4DFAA36B" w14:textId="12901F8D" w:rsidR="00C532F4" w:rsidRPr="00B54EFC" w:rsidRDefault="00E249B1" w:rsidP="00E249B1">
            <w:pPr>
              <w:pStyle w:val="NormalWeb"/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</w:pPr>
            <w:r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 xml:space="preserve">I took part in a 4-week program which consisted </w:t>
            </w:r>
            <w:r w:rsidR="00C532F4"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>of planning</w:t>
            </w:r>
            <w:r w:rsidR="000A5FEF"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 xml:space="preserve"> </w:t>
            </w:r>
          </w:p>
          <w:p w14:paraId="7831B858" w14:textId="77777777" w:rsidR="00C532F4" w:rsidRPr="00B54EFC" w:rsidRDefault="00E249B1" w:rsidP="00E249B1">
            <w:pPr>
              <w:pStyle w:val="NormalWeb"/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</w:pPr>
            <w:r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 xml:space="preserve">a social action project raising money for the group's selected </w:t>
            </w:r>
          </w:p>
          <w:p w14:paraId="232C6FF4" w14:textId="06D8C66F" w:rsidR="00C532F4" w:rsidRPr="00B54EFC" w:rsidRDefault="00E249B1" w:rsidP="00C532F4">
            <w:pPr>
              <w:pStyle w:val="NormalWeb"/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</w:pPr>
            <w:r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>charity (Stroke Association).</w:t>
            </w:r>
            <w:r w:rsidR="00AF14F6"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 xml:space="preserve"> </w:t>
            </w:r>
            <w:r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>This gave me planning and financial</w:t>
            </w:r>
          </w:p>
          <w:p w14:paraId="664F8015" w14:textId="33F5057A" w:rsidR="00E249B1" w:rsidRPr="00B54EFC" w:rsidRDefault="00E249B1" w:rsidP="00F32605">
            <w:pPr>
              <w:pStyle w:val="NormalWeb"/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</w:pPr>
            <w:r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 xml:space="preserve"> skills</w:t>
            </w:r>
            <w:r w:rsidR="00F32605" w:rsidRPr="00B54EFC">
              <w:rPr>
                <w:rFonts w:asciiTheme="minorHAnsi" w:eastAsia="Times New Roman" w:hAnsiTheme="minorHAnsi" w:cstheme="minorHAnsi"/>
                <w:sz w:val="20"/>
                <w:szCs w:val="20"/>
                <w:lang w:val="en-GB" w:eastAsia="en-GB"/>
              </w:rPr>
              <w:t>.</w:t>
            </w:r>
          </w:p>
          <w:p w14:paraId="7CABDE27" w14:textId="77777777" w:rsidR="00F32605" w:rsidRPr="00F32605" w:rsidRDefault="00F32605" w:rsidP="00F32605">
            <w:pPr>
              <w:pStyle w:val="NormalWeb"/>
              <w:rPr>
                <w:rFonts w:asciiTheme="minorHAnsi" w:eastAsia="Times New Roman" w:hAnsiTheme="minorHAnsi" w:cstheme="minorHAnsi"/>
                <w:sz w:val="22"/>
                <w:szCs w:val="22"/>
                <w:lang w:val="en-GB" w:eastAsia="en-GB"/>
              </w:rPr>
            </w:pPr>
          </w:p>
          <w:p w14:paraId="12F1829E" w14:textId="4E7FAAE3" w:rsidR="00E249B1" w:rsidRPr="00B54EFC" w:rsidRDefault="00AF14F6" w:rsidP="00F32605">
            <w:pPr>
              <w:pStyle w:val="Heading3"/>
            </w:pPr>
            <w:r w:rsidRPr="00B54EFC">
              <w:rPr>
                <w:rFonts w:asciiTheme="majorHAnsi" w:hAnsiTheme="majorHAnsi"/>
                <w:b/>
                <w:bCs/>
              </w:rPr>
              <w:t>P</w:t>
            </w:r>
            <w:r w:rsidR="00E249B1" w:rsidRPr="00B54EFC">
              <w:rPr>
                <w:rFonts w:asciiTheme="majorHAnsi" w:hAnsiTheme="majorHAnsi"/>
                <w:b/>
                <w:bCs/>
              </w:rPr>
              <w:t>ercussionist</w:t>
            </w:r>
            <w:r w:rsidR="00E249B1" w:rsidRPr="00B54EFC">
              <w:rPr>
                <w:rFonts w:asciiTheme="majorHAnsi" w:hAnsiTheme="majorHAnsi"/>
              </w:rPr>
              <w:t xml:space="preserve">, </w:t>
            </w:r>
            <w:r w:rsidR="00E249B1" w:rsidRPr="00B54EFC">
              <w:rPr>
                <w:rStyle w:val="SubtleReference"/>
                <w:rFonts w:asciiTheme="majorHAnsi" w:hAnsiTheme="majorHAnsi"/>
                <w:color w:val="auto"/>
              </w:rPr>
              <w:t>Luton Youth Orchestra</w:t>
            </w:r>
            <w:r w:rsidR="00F32605" w:rsidRPr="00B54EFC">
              <w:rPr>
                <w:rStyle w:val="SubtleReference"/>
                <w:rFonts w:asciiTheme="majorHAnsi" w:hAnsiTheme="majorHAnsi"/>
                <w:color w:val="auto"/>
              </w:rPr>
              <w:t xml:space="preserve"> </w:t>
            </w:r>
            <w:r w:rsidR="00E8643D" w:rsidRPr="00B54EFC">
              <w:rPr>
                <w:rStyle w:val="SubtleReference"/>
                <w:rFonts w:ascii="Georgia" w:hAnsi="Georgia" w:cstheme="majorBidi"/>
                <w:color w:val="181B23" w:themeColor="accent1" w:themeShade="7F"/>
              </w:rPr>
              <w:t xml:space="preserve"> 2012 - 2020</w:t>
            </w:r>
          </w:p>
          <w:p w14:paraId="562CAAD5" w14:textId="4629A0CB" w:rsidR="00E249B1" w:rsidRPr="0065797E" w:rsidRDefault="00E249B1" w:rsidP="0065797E">
            <w:pPr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65797E">
              <w:rPr>
                <w:rFonts w:eastAsia="Times New Roman" w:cstheme="minorHAnsi"/>
                <w:sz w:val="20"/>
                <w:szCs w:val="20"/>
                <w:lang w:val="en-GB" w:eastAsia="en-GB"/>
              </w:rPr>
              <w:t>I learned how to perform with a team. I developed the skill to practise</w:t>
            </w:r>
            <w:r w:rsidR="0065797E" w:rsidRPr="0065797E">
              <w:rPr>
                <w:rFonts w:eastAsia="Times New Roman" w:cstheme="minorHAnsi"/>
                <w:sz w:val="20"/>
                <w:szCs w:val="20"/>
                <w:lang w:val="en-GB" w:eastAsia="en-GB"/>
              </w:rPr>
              <w:t>.</w:t>
            </w:r>
          </w:p>
          <w:p w14:paraId="1AE7A176" w14:textId="78E65FC5" w:rsidR="00E249B1" w:rsidRPr="0065797E" w:rsidRDefault="00E249B1" w:rsidP="0065797E">
            <w:pPr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65797E">
              <w:rPr>
                <w:rFonts w:eastAsia="Times New Roman" w:cstheme="minorHAnsi"/>
                <w:sz w:val="20"/>
                <w:szCs w:val="20"/>
                <w:lang w:val="en-GB" w:eastAsia="en-GB"/>
              </w:rPr>
              <w:t>This further developed my teamwork skills and confidence. </w:t>
            </w:r>
          </w:p>
          <w:p w14:paraId="4329FD2A" w14:textId="77777777" w:rsidR="00E249B1" w:rsidRPr="00B54EFC" w:rsidRDefault="00E249B1" w:rsidP="00E249B1">
            <w:pPr>
              <w:pStyle w:val="Heading2"/>
              <w:rPr>
                <w:rStyle w:val="SubtleReference"/>
                <w:rFonts w:asciiTheme="majorHAnsi" w:hAnsiTheme="majorHAnsi"/>
                <w:color w:val="auto"/>
                <w:sz w:val="24"/>
              </w:rPr>
            </w:pPr>
            <w:r w:rsidRPr="00B54EFC">
              <w:rPr>
                <w:rFonts w:asciiTheme="majorHAnsi" w:hAnsiTheme="majorHAnsi"/>
                <w:color w:val="auto"/>
                <w:sz w:val="24"/>
              </w:rPr>
              <w:t xml:space="preserve">Clerical Assistant, </w:t>
            </w:r>
            <w:r w:rsidRPr="00B54EFC">
              <w:rPr>
                <w:rStyle w:val="SubtleReference"/>
                <w:rFonts w:asciiTheme="majorHAnsi" w:hAnsiTheme="majorHAnsi"/>
                <w:color w:val="auto"/>
                <w:sz w:val="24"/>
              </w:rPr>
              <w:t>ctp luton</w:t>
            </w:r>
          </w:p>
          <w:p w14:paraId="42E3AD60" w14:textId="4CB4BEA4" w:rsidR="00D56045" w:rsidRPr="00B54EFC" w:rsidRDefault="00D56045" w:rsidP="00D56045">
            <w:pPr>
              <w:rPr>
                <w:sz w:val="20"/>
                <w:szCs w:val="20"/>
              </w:rPr>
            </w:pPr>
            <w:r w:rsidRPr="00B54EFC">
              <w:rPr>
                <w:sz w:val="20"/>
                <w:szCs w:val="20"/>
              </w:rPr>
              <w:t>Sorted, updated and maintaine</w:t>
            </w:r>
            <w:r w:rsidR="00C564D9" w:rsidRPr="00B54EFC">
              <w:rPr>
                <w:sz w:val="20"/>
                <w:szCs w:val="20"/>
              </w:rPr>
              <w:t xml:space="preserve">d </w:t>
            </w:r>
            <w:r w:rsidRPr="00B54EFC">
              <w:rPr>
                <w:sz w:val="20"/>
                <w:szCs w:val="20"/>
              </w:rPr>
              <w:t>specific filing systems</w:t>
            </w:r>
            <w:r w:rsidR="00311177" w:rsidRPr="00B54EFC">
              <w:rPr>
                <w:sz w:val="20"/>
                <w:szCs w:val="20"/>
              </w:rPr>
              <w:t>.</w:t>
            </w:r>
          </w:p>
          <w:p w14:paraId="5BB44046" w14:textId="0E752765" w:rsidR="00311177" w:rsidRPr="00B54EFC" w:rsidRDefault="00311177" w:rsidP="00D56045">
            <w:pPr>
              <w:rPr>
                <w:sz w:val="20"/>
                <w:szCs w:val="20"/>
              </w:rPr>
            </w:pPr>
            <w:r w:rsidRPr="00B54EFC">
              <w:rPr>
                <w:sz w:val="20"/>
                <w:szCs w:val="20"/>
              </w:rPr>
              <w:t xml:space="preserve">Increasing record-keeping efficiency and easy document </w:t>
            </w:r>
          </w:p>
          <w:p w14:paraId="436EC6CD" w14:textId="48760767" w:rsidR="00E249B1" w:rsidRPr="001D6B23" w:rsidRDefault="00C564D9" w:rsidP="00C564D9">
            <w:r w:rsidRPr="00B54EFC">
              <w:rPr>
                <w:sz w:val="20"/>
                <w:szCs w:val="20"/>
              </w:rPr>
              <w:t>retrieval</w:t>
            </w:r>
          </w:p>
        </w:tc>
      </w:tr>
      <w:tr w:rsidR="00E249B1" w:rsidRPr="001D6B23" w14:paraId="78C19F23" w14:textId="77777777" w:rsidTr="00E249B1">
        <w:trPr>
          <w:gridAfter w:val="1"/>
          <w:wAfter w:w="3698" w:type="dxa"/>
          <w:trHeight w:val="149"/>
        </w:trPr>
        <w:tc>
          <w:tcPr>
            <w:tcW w:w="4491" w:type="dxa"/>
            <w:gridSpan w:val="2"/>
            <w:tcBorders>
              <w:right w:val="single" w:sz="18" w:space="0" w:color="648276" w:themeColor="accent5"/>
            </w:tcBorders>
          </w:tcPr>
          <w:p w14:paraId="02549608" w14:textId="77777777" w:rsidR="00E249B1" w:rsidRPr="001D6B23" w:rsidRDefault="00E249B1" w:rsidP="00E249B1">
            <w:pPr>
              <w:rPr>
                <w:noProof/>
                <w:lang w:val="en-GB"/>
              </w:rPr>
            </w:pPr>
          </w:p>
        </w:tc>
        <w:tc>
          <w:tcPr>
            <w:tcW w:w="5975" w:type="dxa"/>
            <w:gridSpan w:val="3"/>
            <w:tcBorders>
              <w:left w:val="single" w:sz="18" w:space="0" w:color="648276" w:themeColor="accent5"/>
            </w:tcBorders>
          </w:tcPr>
          <w:sdt>
            <w:sdtPr>
              <w:rPr>
                <w:noProof/>
                <w:lang w:val="en-GB"/>
              </w:rPr>
              <w:id w:val="-465741575"/>
              <w:placeholder>
                <w:docPart w:val="BF78D76F54924A79BF39949EA154F841"/>
              </w:placeholder>
              <w:temporary/>
              <w:showingPlcHdr/>
              <w15:appearance w15:val="hidden"/>
              <w:text/>
            </w:sdtPr>
            <w:sdtEndPr>
              <w:rPr>
                <w:color w:val="auto"/>
              </w:rPr>
            </w:sdtEndPr>
            <w:sdtContent>
              <w:p w14:paraId="020C5A92" w14:textId="77777777" w:rsidR="00E249B1" w:rsidRPr="00B54EFC" w:rsidRDefault="00E249B1" w:rsidP="00E249B1">
                <w:pPr>
                  <w:pStyle w:val="Heading2"/>
                  <w:rPr>
                    <w:noProof/>
                    <w:color w:val="auto"/>
                    <w:lang w:val="en-GB"/>
                  </w:rPr>
                </w:pPr>
                <w:r w:rsidRPr="00B54EFC">
                  <w:rPr>
                    <w:noProof/>
                    <w:color w:val="auto"/>
                    <w:lang w:val="en-GB" w:bidi="en-GB"/>
                  </w:rPr>
                  <w:t>References</w:t>
                </w:r>
              </w:p>
            </w:sdtContent>
          </w:sdt>
          <w:p w14:paraId="2EFB4638" w14:textId="370AC2B0" w:rsidR="00E249B1" w:rsidRPr="001D6B23" w:rsidRDefault="00E249B1" w:rsidP="00E249B1">
            <w:pPr>
              <w:pStyle w:val="TextRight"/>
              <w:rPr>
                <w:noProof/>
                <w:lang w:val="en-GB"/>
              </w:rPr>
            </w:pPr>
            <w:r w:rsidRPr="00CC419D">
              <w:rPr>
                <w:noProof/>
                <w:lang w:val="en-GB"/>
              </w:rPr>
              <w:t>Jameson Thatcher jthatcher@zynga.com (07419211403)</w:t>
            </w:r>
          </w:p>
        </w:tc>
      </w:tr>
    </w:tbl>
    <w:p w14:paraId="3703013E" w14:textId="77777777" w:rsidR="00C55D85" w:rsidRPr="001D6B23" w:rsidRDefault="00C55D85">
      <w:pPr>
        <w:rPr>
          <w:noProof/>
          <w:lang w:val="en-GB"/>
        </w:rPr>
      </w:pPr>
    </w:p>
    <w:sectPr w:rsidR="00C55D85" w:rsidRPr="001D6B23" w:rsidSect="0016224E">
      <w:footerReference w:type="default" r:id="rId19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507C" w14:textId="77777777" w:rsidR="00440779" w:rsidRDefault="00440779" w:rsidP="00F316AD">
      <w:r>
        <w:separator/>
      </w:r>
    </w:p>
  </w:endnote>
  <w:endnote w:type="continuationSeparator" w:id="0">
    <w:p w14:paraId="726A20FF" w14:textId="77777777" w:rsidR="00440779" w:rsidRDefault="00440779" w:rsidP="00F316AD">
      <w:r>
        <w:continuationSeparator/>
      </w:r>
    </w:p>
  </w:endnote>
  <w:endnote w:type="continuationNotice" w:id="1">
    <w:p w14:paraId="23EFFCC0" w14:textId="77777777" w:rsidR="00440779" w:rsidRDefault="004407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1A791" w14:textId="77777777" w:rsidR="000E1D44" w:rsidRPr="00492867" w:rsidRDefault="000E1D44">
    <w:pPr>
      <w:pStyle w:val="Footer"/>
      <w:rPr>
        <w:lang w:val="en-GB"/>
      </w:rPr>
    </w:pPr>
    <w:r w:rsidRPr="00492867">
      <w:rPr>
        <w:noProof/>
        <w:lang w:val="en-GB"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807DD1" wp14:editId="6967AFD0">
              <wp:simplePos x="0" y="0"/>
              <wp:positionH relativeFrom="page">
                <wp:posOffset>463138</wp:posOffset>
              </wp:positionH>
              <wp:positionV relativeFrom="page">
                <wp:posOffset>10224655</wp:posOffset>
              </wp:positionV>
              <wp:extent cx="6638306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38306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10DBCA" id="Rectangle 2" o:spid="_x0000_s1026" alt="&quot;&quot;" style="position:absolute;margin-left:36.45pt;margin-top:805.1pt;width:522.7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" fillcolor="#648276 [3208]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52477" w14:textId="77777777" w:rsidR="00440779" w:rsidRDefault="00440779" w:rsidP="00F316AD">
      <w:r>
        <w:separator/>
      </w:r>
    </w:p>
  </w:footnote>
  <w:footnote w:type="continuationSeparator" w:id="0">
    <w:p w14:paraId="3CD96062" w14:textId="77777777" w:rsidR="00440779" w:rsidRDefault="00440779" w:rsidP="00F316AD">
      <w:r>
        <w:continuationSeparator/>
      </w:r>
    </w:p>
  </w:footnote>
  <w:footnote w:type="continuationNotice" w:id="1">
    <w:p w14:paraId="6EA492D7" w14:textId="77777777" w:rsidR="00440779" w:rsidRDefault="004407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80CB1C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482C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8F846E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3787D7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43A1E5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C6226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C86AF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368BA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32B6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623F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9F284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290259D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E2D51E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61615811">
    <w:abstractNumId w:val="11"/>
  </w:num>
  <w:num w:numId="2" w16cid:durableId="1786075046">
    <w:abstractNumId w:val="12"/>
  </w:num>
  <w:num w:numId="3" w16cid:durableId="978026299">
    <w:abstractNumId w:val="10"/>
  </w:num>
  <w:num w:numId="4" w16cid:durableId="376703825">
    <w:abstractNumId w:val="9"/>
  </w:num>
  <w:num w:numId="5" w16cid:durableId="1373074655">
    <w:abstractNumId w:val="7"/>
  </w:num>
  <w:num w:numId="6" w16cid:durableId="1650943038">
    <w:abstractNumId w:val="6"/>
  </w:num>
  <w:num w:numId="7" w16cid:durableId="1648315966">
    <w:abstractNumId w:val="5"/>
  </w:num>
  <w:num w:numId="8" w16cid:durableId="502091318">
    <w:abstractNumId w:val="4"/>
  </w:num>
  <w:num w:numId="9" w16cid:durableId="2058317860">
    <w:abstractNumId w:val="8"/>
  </w:num>
  <w:num w:numId="10" w16cid:durableId="1712723450">
    <w:abstractNumId w:val="3"/>
  </w:num>
  <w:num w:numId="11" w16cid:durableId="569996584">
    <w:abstractNumId w:val="2"/>
  </w:num>
  <w:num w:numId="12" w16cid:durableId="1366062212">
    <w:abstractNumId w:val="1"/>
  </w:num>
  <w:num w:numId="13" w16cid:durableId="84255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5433D"/>
    <w:rsid w:val="00070FAD"/>
    <w:rsid w:val="00075056"/>
    <w:rsid w:val="000A5FEF"/>
    <w:rsid w:val="000C48CD"/>
    <w:rsid w:val="000D1868"/>
    <w:rsid w:val="000E1D44"/>
    <w:rsid w:val="00105929"/>
    <w:rsid w:val="00113C25"/>
    <w:rsid w:val="00133910"/>
    <w:rsid w:val="001461FF"/>
    <w:rsid w:val="001555CA"/>
    <w:rsid w:val="00155C25"/>
    <w:rsid w:val="0016224E"/>
    <w:rsid w:val="001A0428"/>
    <w:rsid w:val="001A3F05"/>
    <w:rsid w:val="001B17A0"/>
    <w:rsid w:val="001B18BA"/>
    <w:rsid w:val="001C0F76"/>
    <w:rsid w:val="001D6B23"/>
    <w:rsid w:val="001D70E0"/>
    <w:rsid w:val="001F12CB"/>
    <w:rsid w:val="001F1E27"/>
    <w:rsid w:val="0020696E"/>
    <w:rsid w:val="0021044D"/>
    <w:rsid w:val="002356A2"/>
    <w:rsid w:val="00267622"/>
    <w:rsid w:val="002B6776"/>
    <w:rsid w:val="002D12DA"/>
    <w:rsid w:val="003019B2"/>
    <w:rsid w:val="00311177"/>
    <w:rsid w:val="00335DF7"/>
    <w:rsid w:val="003415BA"/>
    <w:rsid w:val="0034688D"/>
    <w:rsid w:val="00346E83"/>
    <w:rsid w:val="003477B2"/>
    <w:rsid w:val="00397DDE"/>
    <w:rsid w:val="003A7648"/>
    <w:rsid w:val="003B035D"/>
    <w:rsid w:val="003C70E3"/>
    <w:rsid w:val="0040233B"/>
    <w:rsid w:val="00404564"/>
    <w:rsid w:val="00440779"/>
    <w:rsid w:val="004669A9"/>
    <w:rsid w:val="00492867"/>
    <w:rsid w:val="004C3AFA"/>
    <w:rsid w:val="004C42B7"/>
    <w:rsid w:val="00511A6E"/>
    <w:rsid w:val="00550BC3"/>
    <w:rsid w:val="00560852"/>
    <w:rsid w:val="0057534A"/>
    <w:rsid w:val="005C3766"/>
    <w:rsid w:val="00605A5B"/>
    <w:rsid w:val="0065797E"/>
    <w:rsid w:val="00682EE2"/>
    <w:rsid w:val="006C60E6"/>
    <w:rsid w:val="006D0BEA"/>
    <w:rsid w:val="006E70D3"/>
    <w:rsid w:val="006F2CAA"/>
    <w:rsid w:val="00720E83"/>
    <w:rsid w:val="0074744D"/>
    <w:rsid w:val="00784408"/>
    <w:rsid w:val="007B0F94"/>
    <w:rsid w:val="007C504F"/>
    <w:rsid w:val="00811999"/>
    <w:rsid w:val="008162A6"/>
    <w:rsid w:val="008222B8"/>
    <w:rsid w:val="00832937"/>
    <w:rsid w:val="0087128F"/>
    <w:rsid w:val="00872D97"/>
    <w:rsid w:val="008B0B70"/>
    <w:rsid w:val="008C46BB"/>
    <w:rsid w:val="008D2F16"/>
    <w:rsid w:val="0094134A"/>
    <w:rsid w:val="009C4952"/>
    <w:rsid w:val="009C6434"/>
    <w:rsid w:val="009D2F5C"/>
    <w:rsid w:val="00A00536"/>
    <w:rsid w:val="00A5094E"/>
    <w:rsid w:val="00A617B5"/>
    <w:rsid w:val="00A62F0A"/>
    <w:rsid w:val="00A77921"/>
    <w:rsid w:val="00A87AF5"/>
    <w:rsid w:val="00AD4397"/>
    <w:rsid w:val="00AD5E1D"/>
    <w:rsid w:val="00AF14F6"/>
    <w:rsid w:val="00B27923"/>
    <w:rsid w:val="00B30E63"/>
    <w:rsid w:val="00B54EFC"/>
    <w:rsid w:val="00B575FB"/>
    <w:rsid w:val="00B62970"/>
    <w:rsid w:val="00B93863"/>
    <w:rsid w:val="00B960C0"/>
    <w:rsid w:val="00C1095A"/>
    <w:rsid w:val="00C43528"/>
    <w:rsid w:val="00C532F4"/>
    <w:rsid w:val="00C55D85"/>
    <w:rsid w:val="00C564D9"/>
    <w:rsid w:val="00C6480E"/>
    <w:rsid w:val="00C811C9"/>
    <w:rsid w:val="00CA2273"/>
    <w:rsid w:val="00CB09C7"/>
    <w:rsid w:val="00CB69A9"/>
    <w:rsid w:val="00CB7226"/>
    <w:rsid w:val="00CC271B"/>
    <w:rsid w:val="00CC419D"/>
    <w:rsid w:val="00CD50CF"/>
    <w:rsid w:val="00CD50FD"/>
    <w:rsid w:val="00CD52FA"/>
    <w:rsid w:val="00D109D9"/>
    <w:rsid w:val="00D3721D"/>
    <w:rsid w:val="00D47124"/>
    <w:rsid w:val="00D56045"/>
    <w:rsid w:val="00D73871"/>
    <w:rsid w:val="00D81406"/>
    <w:rsid w:val="00DC1C2C"/>
    <w:rsid w:val="00DD23EE"/>
    <w:rsid w:val="00DD5D7B"/>
    <w:rsid w:val="00E021F7"/>
    <w:rsid w:val="00E0294E"/>
    <w:rsid w:val="00E249B1"/>
    <w:rsid w:val="00E67030"/>
    <w:rsid w:val="00E7012B"/>
    <w:rsid w:val="00E8643D"/>
    <w:rsid w:val="00EB4911"/>
    <w:rsid w:val="00EE2FDB"/>
    <w:rsid w:val="00F06F56"/>
    <w:rsid w:val="00F25EDA"/>
    <w:rsid w:val="00F316AD"/>
    <w:rsid w:val="00F32605"/>
    <w:rsid w:val="00F4501B"/>
    <w:rsid w:val="00F83A9B"/>
    <w:rsid w:val="00FB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4614B"/>
  <w15:chartTrackingRefBased/>
  <w15:docId w15:val="{9916F510-35F8-4355-A5BB-EB355505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10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D4397"/>
    <w:rPr>
      <w:rFonts w:ascii="Arial" w:hAnsi="Arial" w:cs="Aria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D4397"/>
    <w:pPr>
      <w:spacing w:before="120" w:after="120"/>
      <w:jc w:val="right"/>
      <w:outlineLvl w:val="0"/>
    </w:pPr>
    <w:rPr>
      <w:rFonts w:ascii="Georgia" w:hAnsi="Georgia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D4397"/>
    <w:pPr>
      <w:spacing w:before="120" w:after="120"/>
      <w:outlineLvl w:val="1"/>
    </w:pPr>
    <w:rPr>
      <w:rFonts w:ascii="Georgia" w:hAnsi="Georgia"/>
      <w:b/>
      <w:color w:val="648276" w:themeColor="accent5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D4397"/>
    <w:pPr>
      <w:keepNext/>
      <w:keepLines/>
      <w:spacing w:before="40"/>
      <w:outlineLvl w:val="2"/>
    </w:pPr>
    <w:rPr>
      <w:rFonts w:ascii="Georgia" w:eastAsiaTheme="majorEastAsia" w:hAnsi="Georgia" w:cstheme="majorBidi"/>
      <w:color w:val="181B2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D4397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2429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D4397"/>
    <w:pPr>
      <w:keepNext/>
      <w:keepLines/>
      <w:spacing w:before="40"/>
      <w:outlineLvl w:val="4"/>
    </w:pPr>
    <w:rPr>
      <w:rFonts w:ascii="Georgia" w:eastAsiaTheme="majorEastAsia" w:hAnsi="Georgia" w:cstheme="majorBidi"/>
      <w:color w:val="2429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D4397"/>
    <w:pPr>
      <w:keepNext/>
      <w:keepLines/>
      <w:spacing w:before="40"/>
      <w:outlineLvl w:val="5"/>
    </w:pPr>
    <w:rPr>
      <w:rFonts w:ascii="Georgia" w:eastAsiaTheme="majorEastAsia" w:hAnsi="Georgia" w:cstheme="majorBidi"/>
      <w:color w:val="181B2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D4397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181B2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D4397"/>
    <w:pPr>
      <w:keepNext/>
      <w:keepLines/>
      <w:spacing w:before="40"/>
      <w:outlineLvl w:val="7"/>
    </w:pPr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D4397"/>
    <w:pPr>
      <w:keepNext/>
      <w:keepLines/>
      <w:spacing w:before="40"/>
      <w:outlineLvl w:val="8"/>
    </w:pPr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D4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AD4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4397"/>
    <w:rPr>
      <w:rFonts w:ascii="Arial" w:hAnsi="Arial" w:cs="Arial"/>
      <w:color w:val="000000" w:themeColor="text1"/>
    </w:rPr>
  </w:style>
  <w:style w:type="table" w:styleId="TableGrid">
    <w:name w:val="Table Grid"/>
    <w:basedOn w:val="TableNormal"/>
    <w:uiPriority w:val="39"/>
    <w:rsid w:val="00AD4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D4397"/>
    <w:pPr>
      <w:spacing w:before="120" w:after="120"/>
    </w:pPr>
    <w:rPr>
      <w:rFonts w:ascii="Georgia" w:hAnsi="Georgia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AD4397"/>
    <w:rPr>
      <w:rFonts w:ascii="Georgia" w:hAnsi="Georgia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D4397"/>
    <w:pPr>
      <w:spacing w:before="120" w:after="120"/>
    </w:pPr>
    <w:rPr>
      <w:rFonts w:ascii="Georgia" w:hAnsi="Georgia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AD4397"/>
    <w:rPr>
      <w:rFonts w:ascii="Georgia" w:hAnsi="Georgia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AD4397"/>
    <w:rPr>
      <w:rFonts w:ascii="Georgia" w:hAnsi="Georgia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AD4397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D4397"/>
    <w:rPr>
      <w:rFonts w:ascii="Georgia" w:hAnsi="Georgia" w:cs="Arial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AD4397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AD4397"/>
    <w:pPr>
      <w:spacing w:line="288" w:lineRule="auto"/>
    </w:pPr>
    <w:rPr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D4397"/>
    <w:rPr>
      <w:rFonts w:ascii="Arial" w:hAnsi="Arial" w:cs="Arial"/>
      <w:color w:val="808080"/>
    </w:rPr>
  </w:style>
  <w:style w:type="character" w:styleId="Emphasis">
    <w:name w:val="Emphasis"/>
    <w:uiPriority w:val="20"/>
    <w:qFormat/>
    <w:rsid w:val="00AD4397"/>
    <w:rPr>
      <w:rFonts w:ascii="Arial" w:hAnsi="Arial" w:cs="Arial"/>
      <w:color w:val="648276" w:themeColor="accent5"/>
    </w:rPr>
  </w:style>
  <w:style w:type="numbering" w:styleId="111111">
    <w:name w:val="Outline List 2"/>
    <w:basedOn w:val="NoList"/>
    <w:uiPriority w:val="99"/>
    <w:semiHidden/>
    <w:unhideWhenUsed/>
    <w:rsid w:val="00AD4397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AD4397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AD4397"/>
    <w:rPr>
      <w:rFonts w:ascii="Georgia" w:eastAsiaTheme="majorEastAsia" w:hAnsi="Georgia" w:cstheme="majorBidi"/>
      <w:color w:val="181B2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97"/>
    <w:rPr>
      <w:rFonts w:ascii="Georgia" w:eastAsiaTheme="majorEastAsia" w:hAnsi="Georgia" w:cstheme="majorBidi"/>
      <w:i/>
      <w:iCs/>
      <w:color w:val="2429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97"/>
    <w:rPr>
      <w:rFonts w:ascii="Georgia" w:eastAsiaTheme="majorEastAsia" w:hAnsi="Georgia" w:cstheme="majorBidi"/>
      <w:color w:val="2429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97"/>
    <w:rPr>
      <w:rFonts w:ascii="Georgia" w:eastAsiaTheme="majorEastAsia" w:hAnsi="Georgia" w:cstheme="majorBidi"/>
      <w:color w:val="181B2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97"/>
    <w:rPr>
      <w:rFonts w:ascii="Georgia" w:eastAsiaTheme="majorEastAsia" w:hAnsi="Georgia" w:cstheme="majorBidi"/>
      <w:i/>
      <w:iCs/>
      <w:color w:val="181B2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97"/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97"/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AD4397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43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397"/>
    <w:rPr>
      <w:rFonts w:ascii="Segoe UI" w:hAnsi="Segoe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D4397"/>
  </w:style>
  <w:style w:type="paragraph" w:styleId="BlockText">
    <w:name w:val="Block Text"/>
    <w:basedOn w:val="Normal"/>
    <w:uiPriority w:val="99"/>
    <w:semiHidden/>
    <w:unhideWhenUsed/>
    <w:rsid w:val="00AD4397"/>
    <w:pPr>
      <w:pBdr>
        <w:top w:val="single" w:sz="2" w:space="10" w:color="303848" w:themeColor="accent1"/>
        <w:left w:val="single" w:sz="2" w:space="10" w:color="303848" w:themeColor="accent1"/>
        <w:bottom w:val="single" w:sz="2" w:space="10" w:color="303848" w:themeColor="accent1"/>
        <w:right w:val="single" w:sz="2" w:space="10" w:color="303848" w:themeColor="accent1"/>
      </w:pBdr>
      <w:ind w:left="1152" w:right="1152"/>
    </w:pPr>
    <w:rPr>
      <w:rFonts w:eastAsiaTheme="minorEastAsia"/>
      <w:i/>
      <w:iCs/>
      <w:color w:val="303848" w:themeColor="accent1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D43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AD4397"/>
    <w:rPr>
      <w:rFonts w:ascii="Arial" w:hAnsi="Arial" w:cs="Arial"/>
      <w:color w:val="000000" w:themeColor="tex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D43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D439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D4397"/>
    <w:rPr>
      <w:rFonts w:ascii="Arial" w:hAnsi="Arial" w:cs="Arial"/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D43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D43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D439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D439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D439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D4397"/>
    <w:rPr>
      <w:rFonts w:ascii="Arial" w:hAnsi="Arial" w:cs="Arial"/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AD4397"/>
    <w:rPr>
      <w:rFonts w:ascii="Arial" w:hAnsi="Arial" w:cs="Arial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397"/>
    <w:pPr>
      <w:spacing w:after="200"/>
    </w:pPr>
    <w:rPr>
      <w:i/>
      <w:iCs/>
      <w:color w:val="775F55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D4397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D4397"/>
    <w:rPr>
      <w:rFonts w:ascii="Arial" w:hAnsi="Arial" w:cs="Arial"/>
      <w:color w:val="000000" w:themeColor="text1"/>
    </w:rPr>
  </w:style>
  <w:style w:type="table" w:styleId="ColourfulGrid">
    <w:name w:val="Colorful Grid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12B" w:themeColor="accent1" w:themeShade="99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734" w:themeColor="accent2" w:themeShade="99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D46" w:themeColor="accent5" w:themeShade="99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D4397"/>
    <w:rPr>
      <w:rFonts w:ascii="Arial" w:hAnsi="Arial" w:cs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3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397"/>
    <w:rPr>
      <w:rFonts w:ascii="Arial" w:hAnsi="Arial" w:cs="Arial"/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D4397"/>
  </w:style>
  <w:style w:type="character" w:customStyle="1" w:styleId="DateChar">
    <w:name w:val="Date Char"/>
    <w:basedOn w:val="DefaultParagraphFont"/>
    <w:link w:val="Date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D4397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D4397"/>
    <w:rPr>
      <w:rFonts w:ascii="Segoe UI" w:hAnsi="Segoe UI" w:cs="Segoe UI"/>
      <w:color w:val="000000" w:themeColor="text1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AD4397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AD4397"/>
    <w:rPr>
      <w:rFonts w:ascii="Arial" w:hAnsi="Arial" w:cs="Arial"/>
      <w:color w:val="000000" w:themeColor="text1"/>
    </w:rPr>
  </w:style>
  <w:style w:type="character" w:styleId="EndnoteReference">
    <w:name w:val="endnote reference"/>
    <w:basedOn w:val="DefaultParagraphFont"/>
    <w:uiPriority w:val="99"/>
    <w:semiHidden/>
    <w:unhideWhenUsed/>
    <w:rsid w:val="00AD4397"/>
    <w:rPr>
      <w:rFonts w:ascii="Arial" w:hAnsi="Arial" w:cs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D439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D4397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</w:rPr>
  </w:style>
  <w:style w:type="paragraph" w:styleId="EnvelopeReturn">
    <w:name w:val="envelope return"/>
    <w:basedOn w:val="Normal"/>
    <w:uiPriority w:val="99"/>
    <w:semiHidden/>
    <w:unhideWhenUsed/>
    <w:rsid w:val="00AD4397"/>
    <w:rPr>
      <w:rFonts w:ascii="Georgia" w:eastAsiaTheme="majorEastAsia" w:hAnsi="Georg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4397"/>
    <w:rPr>
      <w:rFonts w:ascii="Arial" w:hAnsi="Arial" w:cs="Arial"/>
      <w:color w:val="704404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D4397"/>
    <w:rPr>
      <w:rFonts w:ascii="Arial" w:hAnsi="Arial" w:cs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439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82A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D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6A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AD4397"/>
    <w:rPr>
      <w:rFonts w:ascii="Arial" w:hAnsi="Arial" w:cs="Arial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AD4397"/>
    <w:rPr>
      <w:rFonts w:ascii="Arial" w:hAnsi="Arial"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D43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D4397"/>
    <w:rPr>
      <w:rFonts w:ascii="Arial" w:hAnsi="Arial" w:cs="Arial"/>
      <w:i/>
      <w:iCs/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D4397"/>
    <w:rPr>
      <w:rFonts w:ascii="Consolas" w:hAnsi="Consolas" w:cs="Arial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397"/>
    <w:rPr>
      <w:rFonts w:ascii="Consolas" w:hAnsi="Consolas" w:cs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D4397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yperlink">
    <w:name w:val="Hyperlink"/>
    <w:basedOn w:val="DefaultParagraphFont"/>
    <w:uiPriority w:val="99"/>
    <w:unhideWhenUsed/>
    <w:rsid w:val="00AD4397"/>
    <w:rPr>
      <w:rFonts w:ascii="Arial" w:hAnsi="Arial" w:cs="Arial"/>
      <w:color w:val="F7B61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D439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D439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D439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D439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D439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D439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D439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D439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D4397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D4397"/>
    <w:rPr>
      <w:rFonts w:ascii="Georgia" w:eastAsiaTheme="majorEastAsia" w:hAnsi="Georg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AD4397"/>
    <w:rPr>
      <w:rFonts w:ascii="Arial" w:hAnsi="Arial" w:cs="Arial"/>
      <w:i/>
      <w:iCs/>
      <w:color w:val="3038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D4397"/>
    <w:pPr>
      <w:pBdr>
        <w:top w:val="single" w:sz="4" w:space="10" w:color="303848" w:themeColor="accent1"/>
        <w:bottom w:val="single" w:sz="4" w:space="10" w:color="303848" w:themeColor="accent1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D4397"/>
    <w:rPr>
      <w:rFonts w:ascii="Arial" w:hAnsi="Arial" w:cs="Arial"/>
      <w:i/>
      <w:iCs/>
      <w:color w:val="303848" w:themeColor="accent1"/>
    </w:rPr>
  </w:style>
  <w:style w:type="character" w:styleId="IntenseReference">
    <w:name w:val="Intense Reference"/>
    <w:basedOn w:val="DefaultParagraphFont"/>
    <w:uiPriority w:val="32"/>
    <w:semiHidden/>
    <w:qFormat/>
    <w:rsid w:val="00AD4397"/>
    <w:rPr>
      <w:rFonts w:ascii="Arial" w:hAnsi="Arial" w:cs="Arial"/>
      <w:b/>
      <w:bCs/>
      <w:smallCaps/>
      <w:color w:val="303848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D43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D4397"/>
    <w:rPr>
      <w:rFonts w:ascii="Arial" w:hAnsi="Arial" w:cs="Arial"/>
    </w:rPr>
  </w:style>
  <w:style w:type="paragraph" w:styleId="List">
    <w:name w:val="List"/>
    <w:basedOn w:val="Normal"/>
    <w:uiPriority w:val="99"/>
    <w:semiHidden/>
    <w:unhideWhenUsed/>
    <w:rsid w:val="00AD439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D439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D439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D439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D439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AD4397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D4397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D4397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D4397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D4397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D439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D439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D439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D439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D439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AD4397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D4397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D4397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D4397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D4397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AD43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AD43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AD4397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AD4397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AD4397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AD4397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AD4397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AD4397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D43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D4397"/>
    <w:rPr>
      <w:rFonts w:ascii="Consolas" w:hAnsi="Consolas" w:cs="Consolas"/>
      <w:color w:val="000000" w:themeColor="text1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658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D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A39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AD4397"/>
    <w:rPr>
      <w:rFonts w:ascii="Arial" w:hAnsi="Arial" w:cs="Arial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D43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Georgia" w:eastAsiaTheme="majorEastAsia" w:hAnsi="Georg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D4397"/>
    <w:rPr>
      <w:rFonts w:ascii="Georgia" w:eastAsiaTheme="majorEastAsia" w:hAnsi="Georgia" w:cstheme="majorBidi"/>
      <w:color w:val="000000" w:themeColor="text1"/>
      <w:shd w:val="pct20" w:color="auto" w:fill="auto"/>
    </w:rPr>
  </w:style>
  <w:style w:type="paragraph" w:styleId="NoSpacing">
    <w:name w:val="No Spacing"/>
    <w:uiPriority w:val="1"/>
    <w:semiHidden/>
    <w:qFormat/>
    <w:rsid w:val="00AD4397"/>
    <w:rPr>
      <w:rFonts w:ascii="Arial" w:hAnsi="Arial" w:cs="Arial"/>
      <w:color w:val="000000" w:themeColor="text1"/>
    </w:rPr>
  </w:style>
  <w:style w:type="paragraph" w:styleId="NormalWeb">
    <w:name w:val="Normal (Web)"/>
    <w:basedOn w:val="Normal"/>
    <w:uiPriority w:val="99"/>
    <w:unhideWhenUsed/>
    <w:rsid w:val="00AD439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AD43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D43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D4397"/>
    <w:rPr>
      <w:rFonts w:ascii="Arial" w:hAnsi="Arial" w:cs="Arial"/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D4397"/>
    <w:rPr>
      <w:rFonts w:ascii="Arial" w:hAnsi="Arial" w:cs="Arial"/>
    </w:rPr>
  </w:style>
  <w:style w:type="table" w:styleId="PlainTable1">
    <w:name w:val="Plain Table 1"/>
    <w:basedOn w:val="TableNormal"/>
    <w:uiPriority w:val="41"/>
    <w:rsid w:val="00AD43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D43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D43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D43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D43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D439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D4397"/>
    <w:rPr>
      <w:rFonts w:ascii="Consolas" w:hAnsi="Consolas" w:cs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D439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D4397"/>
    <w:rPr>
      <w:rFonts w:ascii="Arial" w:hAnsi="Arial" w:cs="Arial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D43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D4397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D4397"/>
    <w:rPr>
      <w:rFonts w:ascii="Arial" w:hAnsi="Arial" w:cs="Arial"/>
      <w:color w:val="000000" w:themeColor="text1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AD4397"/>
    <w:rPr>
      <w:rFonts w:ascii="Arial" w:hAnsi="Arial" w:cs="Arial"/>
      <w:u w:val="dotted"/>
    </w:rPr>
  </w:style>
  <w:style w:type="character" w:styleId="Strong">
    <w:name w:val="Strong"/>
    <w:basedOn w:val="DefaultParagraphFont"/>
    <w:uiPriority w:val="22"/>
    <w:semiHidden/>
    <w:qFormat/>
    <w:rsid w:val="00AD4397"/>
    <w:rPr>
      <w:rFonts w:ascii="Arial" w:hAnsi="Arial" w:cs="Arial"/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AD4397"/>
    <w:rPr>
      <w:rFonts w:ascii="Arial" w:hAnsi="Arial" w:cs="Arial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10"/>
    <w:qFormat/>
    <w:rsid w:val="00AD4397"/>
    <w:rPr>
      <w:rFonts w:ascii="Arial" w:hAnsi="Arial" w:cs="Arial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D439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D439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D43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AD43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AD439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AD439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D439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D439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D439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D439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D439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D43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D439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D439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D439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D439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D439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D43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D43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D43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D43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D43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D43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D4397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D4397"/>
  </w:style>
  <w:style w:type="table" w:styleId="TableProfessional">
    <w:name w:val="Table Professional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D439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D43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D43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D43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D4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D439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D439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D439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D4397"/>
    <w:pPr>
      <w:spacing w:before="120"/>
    </w:pPr>
    <w:rPr>
      <w:rFonts w:ascii="Georgia" w:eastAsiaTheme="majorEastAsia" w:hAnsi="Georg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D43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D439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D439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D439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D439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D439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D439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D439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D439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397"/>
    <w:pPr>
      <w:keepNext/>
      <w:keepLines/>
      <w:spacing w:before="240" w:after="0"/>
      <w:jc w:val="left"/>
      <w:outlineLvl w:val="9"/>
    </w:pPr>
    <w:rPr>
      <w:rFonts w:eastAsiaTheme="majorEastAsia" w:cstheme="majorBidi"/>
      <w:b w:val="0"/>
      <w:color w:val="24293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4397"/>
    <w:rPr>
      <w:rFonts w:ascii="Arial" w:hAnsi="Arial" w:cs="Arial"/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D5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8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yperlink" Target="https://owenwrn.my.canva.site/" TargetMode="Externa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urs\AppData\Roaming\Microsoft\Templates\Basic%20modern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1D611CAE10492EB37A4340BDC3A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6E4B7-9AF0-46C8-9773-462F5406F418}"/>
      </w:docPartPr>
      <w:docPartBody>
        <w:p w:rsidR="002F1A4E" w:rsidRDefault="002F1A4E">
          <w:pPr>
            <w:pStyle w:val="561D611CAE10492EB37A4340BDC3ACCF"/>
          </w:pPr>
          <w:r w:rsidRPr="00605A5B">
            <w:rPr>
              <w:lang w:bidi="en-GB"/>
            </w:rPr>
            <w:t>Contact</w:t>
          </w:r>
        </w:p>
      </w:docPartBody>
    </w:docPart>
    <w:docPart>
      <w:docPartPr>
        <w:name w:val="AB9D169CE81D4BA0B6C1843EC283A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E79E4-8893-4A74-9207-8D6AA573CE3D}"/>
      </w:docPartPr>
      <w:docPartBody>
        <w:p w:rsidR="002F1A4E" w:rsidRDefault="002F1A4E">
          <w:pPr>
            <w:pStyle w:val="AB9D169CE81D4BA0B6C1843EC283AA96"/>
          </w:pPr>
          <w:r w:rsidRPr="00605A5B">
            <w:rPr>
              <w:lang w:bidi="en-GB"/>
            </w:rPr>
            <w:t>Objective</w:t>
          </w:r>
        </w:p>
      </w:docPartBody>
    </w:docPart>
    <w:docPart>
      <w:docPartPr>
        <w:name w:val="E71B33109EF546279562CC09548A1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D0FB2-DD9F-47BF-A101-C76F991B3486}"/>
      </w:docPartPr>
      <w:docPartBody>
        <w:p w:rsidR="002F1A4E" w:rsidRDefault="002F1A4E">
          <w:pPr>
            <w:pStyle w:val="E71B33109EF546279562CC09548A1602"/>
          </w:pPr>
          <w:r>
            <w:rPr>
              <w:lang w:bidi="en-GB"/>
            </w:rPr>
            <w:t>Education</w:t>
          </w:r>
        </w:p>
      </w:docPartBody>
    </w:docPart>
    <w:docPart>
      <w:docPartPr>
        <w:name w:val="7BB8209225AF432CA9F1960A9BD4E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67D21-52F6-42B5-8F5C-1B6551E4B146}"/>
      </w:docPartPr>
      <w:docPartBody>
        <w:p w:rsidR="002F1A4E" w:rsidRDefault="002F1A4E">
          <w:pPr>
            <w:pStyle w:val="7BB8209225AF432CA9F1960A9BD4E79B"/>
          </w:pPr>
          <w:r>
            <w:rPr>
              <w:lang w:bidi="en-GB"/>
            </w:rPr>
            <w:t>Experience</w:t>
          </w:r>
        </w:p>
      </w:docPartBody>
    </w:docPart>
    <w:docPart>
      <w:docPartPr>
        <w:name w:val="BF78D76F54924A79BF39949EA154F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04329-2C71-40A6-9765-C607D1A50479}"/>
      </w:docPartPr>
      <w:docPartBody>
        <w:p w:rsidR="002F1A4E" w:rsidRDefault="002F1A4E" w:rsidP="002F1A4E">
          <w:pPr>
            <w:pStyle w:val="BF78D76F54924A79BF39949EA154F841"/>
          </w:pPr>
          <w:r w:rsidRPr="000E1D44">
            <w:rPr>
              <w:lang w:bidi="en-GB"/>
            </w:rPr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4E"/>
    <w:rsid w:val="000158DD"/>
    <w:rsid w:val="00046F14"/>
    <w:rsid w:val="001D77A2"/>
    <w:rsid w:val="002D4EA0"/>
    <w:rsid w:val="002F1A4E"/>
    <w:rsid w:val="00550BC3"/>
    <w:rsid w:val="00560852"/>
    <w:rsid w:val="00631937"/>
    <w:rsid w:val="00720E83"/>
    <w:rsid w:val="00A62F0A"/>
    <w:rsid w:val="00AD3A2A"/>
    <w:rsid w:val="00B27923"/>
    <w:rsid w:val="00D109D9"/>
    <w:rsid w:val="00EB4911"/>
    <w:rsid w:val="00EE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A02B93" w:themeColor="accent5"/>
    </w:rPr>
  </w:style>
  <w:style w:type="paragraph" w:customStyle="1" w:styleId="561D611CAE10492EB37A4340BDC3ACCF">
    <w:name w:val="561D611CAE10492EB37A4340BDC3ACCF"/>
  </w:style>
  <w:style w:type="paragraph" w:customStyle="1" w:styleId="AB9D169CE81D4BA0B6C1843EC283AA96">
    <w:name w:val="AB9D169CE81D4BA0B6C1843EC283AA96"/>
  </w:style>
  <w:style w:type="paragraph" w:customStyle="1" w:styleId="E71B33109EF546279562CC09548A1602">
    <w:name w:val="E71B33109EF546279562CC09548A1602"/>
  </w:style>
  <w:style w:type="paragraph" w:customStyle="1" w:styleId="7BB8209225AF432CA9F1960A9BD4E79B">
    <w:name w:val="7BB8209225AF432CA9F1960A9BD4E79B"/>
  </w:style>
  <w:style w:type="paragraph" w:customStyle="1" w:styleId="BF78D76F54924A79BF39949EA154F841">
    <w:name w:val="BF78D76F54924A79BF39949EA154F841"/>
    <w:rsid w:val="002F1A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modern CV.dotx</Template>
  <TotalTime>6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Nurse</dc:creator>
  <cp:keywords/>
  <dc:description/>
  <cp:lastModifiedBy>Liz Nurse</cp:lastModifiedBy>
  <cp:revision>12</cp:revision>
  <dcterms:created xsi:type="dcterms:W3CDTF">2025-11-12T21:48:00Z</dcterms:created>
  <dcterms:modified xsi:type="dcterms:W3CDTF">2026-03-27T15:59:00Z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